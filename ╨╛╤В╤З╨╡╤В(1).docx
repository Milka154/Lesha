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B5347E" w:rsidP="290188ED" w:rsidRDefault="001F0A44" w14:paraId="0DF9D942" wp14:textId="7FC1E1C4">
      <w:pPr>
        <w:jc w:val="center"/>
        <w:rPr>
          <w:rFonts w:cs="Times New Roman"/>
        </w:rPr>
      </w:pPr>
      <w:r w:rsidRPr="290188ED" w:rsidR="00B4692F">
        <w:rPr>
          <w:rFonts w:cs="Times New Roman"/>
        </w:rPr>
        <w:t>Лабораторная работы №</w:t>
      </w:r>
      <w:r w:rsidRPr="290188ED" w:rsidR="196B1C21">
        <w:rPr>
          <w:rFonts w:cs="Times New Roman"/>
        </w:rPr>
        <w:t>6</w:t>
      </w:r>
    </w:p>
    <w:p xmlns:wp14="http://schemas.microsoft.com/office/word/2010/wordml" w:rsidR="00B5347E" w:rsidP="290188ED" w:rsidRDefault="001F0A44" w14:paraId="6CC54650" wp14:textId="31E72E0D">
      <w:pPr>
        <w:pStyle w:val="Normal"/>
        <w:jc w:val="left"/>
        <w:rPr>
          <w:color w:val="auto" w:themeColor="accent2"/>
        </w:rPr>
      </w:pPr>
      <w:r w:rsidRPr="290188ED" w:rsidR="001F0A44">
        <w:rPr>
          <w:color w:val="auto"/>
        </w:rPr>
        <w:t>Задани</w:t>
      </w:r>
      <w:r w:rsidRPr="290188ED" w:rsidR="00423BA6">
        <w:rPr>
          <w:color w:val="auto"/>
        </w:rPr>
        <w:t>я</w:t>
      </w:r>
    </w:p>
    <w:p xmlns:wp14="http://schemas.microsoft.com/office/word/2010/wordml" w:rsidRPr="00B5347E" w:rsidR="00B5347E" w:rsidP="290188ED" w:rsidRDefault="00B5347E" w14:paraId="710B2603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9.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Инициализируйте локальный репозиторий в рабочей папке (см. лекцию),</w:t>
      </w:r>
    </w:p>
    <w:p xmlns:wp14="http://schemas.microsoft.com/office/word/2010/wordml" w:rsidRPr="00B5347E" w:rsidR="00B5347E" w:rsidP="290188ED" w:rsidRDefault="00B5347E" w14:paraId="16FFD4FE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где будет он будет размещен. Исследуйте изменения, которые произошли в</w:t>
      </w:r>
    </w:p>
    <w:p xmlns:wp14="http://schemas.microsoft.com/office/word/2010/wordml" w:rsidR="00B5347E" w:rsidP="290188ED" w:rsidRDefault="00D06B0A" w14:paraId="44EAFD9C" wp14:textId="33A9284A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папке. Зафиксируйте их в отчете.</w:t>
      </w:r>
      <w:r w:rsidR="0E730215">
        <w:drawing>
          <wp:inline xmlns:wp14="http://schemas.microsoft.com/office/word/2010/wordprocessingDrawing" wp14:editId="71DB973B" wp14:anchorId="3C6BF0C8">
            <wp:extent cx="8562975" cy="678343"/>
            <wp:effectExtent l="0" t="0" r="0" b="0"/>
            <wp:docPr id="939237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627815" name=""/>
                    <pic:cNvPicPr/>
                  </pic:nvPicPr>
                  <pic:blipFill>
                    <a:blip xmlns:r="http://schemas.openxmlformats.org/officeDocument/2006/relationships" r:embed="rId1651960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62975" cy="6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06B0A" w:rsidR="00D06B0A" w:rsidP="290188ED" w:rsidRDefault="00D06B0A" w14:paraId="6E914F5B" wp14:textId="77777777">
      <w:pPr>
        <w:pStyle w:val="p1"/>
        <w:rPr>
          <w:b w:val="1"/>
          <w:bCs w:val="1"/>
          <w:color w:val="auto" w:themeColor="text1"/>
          <w:sz w:val="28"/>
          <w:szCs w:val="28"/>
        </w:rPr>
      </w:pP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 xml:space="preserve">Появилась </w:t>
      </w: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 xml:space="preserve">папка </w:t>
      </w:r>
      <w:r w:rsidRPr="290188ED" w:rsidR="00D06B0A">
        <w:rPr>
          <w:b w:val="1"/>
          <w:bCs w:val="1"/>
          <w:color w:val="auto"/>
          <w:sz w:val="28"/>
          <w:szCs w:val="28"/>
        </w:rPr>
        <w:t>.git</w:t>
      </w:r>
    </w:p>
    <w:p xmlns:wp14="http://schemas.microsoft.com/office/word/2010/wordml" w:rsidR="00B5347E" w:rsidP="290188ED" w:rsidRDefault="00B5347E" w14:paraId="4B94D5A5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xmlns:wp14="http://schemas.microsoft.com/office/word/2010/wordml" w:rsidRPr="00D06B0A" w:rsidR="00D06B0A" w:rsidP="290188ED" w:rsidRDefault="00D06B0A" w14:paraId="3DEEC669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xmlns:wp14="http://schemas.microsoft.com/office/word/2010/wordml" w:rsidR="00B5347E" w:rsidP="290188ED" w:rsidRDefault="00B5347E" w14:paraId="64DEEF7A" wp14:textId="589ACEF5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10.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С по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мощью блокнота создайте в папке текстовый файл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Hello</w:t>
      </w:r>
      <w:r w:rsidRPr="290188ED" w:rsidR="00B5347E">
        <w:rPr>
          <w:rStyle w:val="s2"/>
          <w:b w:val="1"/>
          <w:bCs w:val="1"/>
          <w:color w:val="auto"/>
          <w:sz w:val="28"/>
          <w:szCs w:val="28"/>
          <w:lang w:val="ru-RU"/>
        </w:rPr>
        <w:t>.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txt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.</w:t>
      </w:r>
    </w:p>
    <w:p xmlns:wp14="http://schemas.microsoft.com/office/word/2010/wordml" w:rsidR="00D06B0A" w:rsidP="290188ED" w:rsidRDefault="00D06B0A" w14:paraId="4B99056E" wp14:textId="187261AF">
      <w:pPr>
        <w:pStyle w:val="p1"/>
        <w:rPr>
          <w:color w:val="auto" w:themeColor="accent2"/>
        </w:rPr>
      </w:pPr>
    </w:p>
    <w:p xmlns:wp14="http://schemas.microsoft.com/office/word/2010/wordml" w:rsidRPr="00B5347E" w:rsidR="00B5347E" w:rsidP="290188ED" w:rsidRDefault="00B5347E" w14:paraId="0EEF4BAA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11.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Научитесь получать информацию о статусе (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status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) репозитория. Какая</w:t>
      </w:r>
    </w:p>
    <w:p xmlns:wp14="http://schemas.microsoft.com/office/word/2010/wordml" w:rsidR="00B5347E" w:rsidP="290188ED" w:rsidRDefault="00B5347E" w14:paraId="6602C09C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информация отображается в терминальном окне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GitBash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?</w:t>
      </w:r>
    </w:p>
    <w:p xmlns:wp14="http://schemas.microsoft.com/office/word/2010/wordml" w:rsidR="00D06B0A" w:rsidP="290188ED" w:rsidRDefault="00D06B0A" w14:paraId="1299C43A" wp14:textId="6B5BB54F">
      <w:pPr>
        <w:pStyle w:val="p1"/>
        <w:rPr>
          <w:b w:val="1"/>
          <w:bCs w:val="1"/>
          <w:color w:val="auto" w:themeColor="accent2"/>
          <w:sz w:val="28"/>
          <w:szCs w:val="28"/>
        </w:rPr>
      </w:pPr>
      <w:r w:rsidR="2957193E">
        <w:drawing>
          <wp:inline xmlns:wp14="http://schemas.microsoft.com/office/word/2010/wordprocessingDrawing" wp14:editId="65808B6C" wp14:anchorId="68E79796">
            <wp:extent cx="8535119" cy="2331900"/>
            <wp:effectExtent l="0" t="0" r="0" b="0"/>
            <wp:docPr id="2091363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414788" name=""/>
                    <pic:cNvPicPr/>
                  </pic:nvPicPr>
                  <pic:blipFill>
                    <a:blip xmlns:r="http://schemas.openxmlformats.org/officeDocument/2006/relationships" r:embed="rId1004935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5119" cy="23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D06B0A" w:rsidR="00D06B0A" w:rsidP="290188ED" w:rsidRDefault="00D06B0A" w14:paraId="3461D779" wp14:textId="661DA458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xmlns:wp14="http://schemas.microsoft.com/office/word/2010/wordml" w:rsidRPr="00D06B0A" w:rsidR="00B5347E" w:rsidP="290188ED" w:rsidRDefault="00B5347E" w14:paraId="79871C32" wp14:textId="77777777">
      <w:pPr>
        <w:pStyle w:val="p1"/>
        <w:jc w:val="both"/>
        <w:rPr>
          <w:b w:val="1"/>
          <w:bCs w:val="1"/>
          <w:color w:val="auto" w:themeColor="text1"/>
          <w:sz w:val="28"/>
          <w:szCs w:val="28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Прокомментируйте вывод команды в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отчет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е.</w:t>
      </w: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 xml:space="preserve">Ветка </w:t>
      </w:r>
      <w:r w:rsidRPr="290188ED" w:rsidR="00D06B0A">
        <w:rPr>
          <w:b w:val="1"/>
          <w:bCs w:val="1"/>
          <w:color w:val="auto"/>
          <w:sz w:val="28"/>
          <w:szCs w:val="28"/>
        </w:rPr>
        <w:t>main</w:t>
      </w: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>,</w:t>
      </w: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 xml:space="preserve"> нет </w:t>
      </w:r>
      <w:r w:rsidRPr="290188ED" w:rsidR="00D06B0A">
        <w:rPr>
          <w:b w:val="1"/>
          <w:bCs w:val="1"/>
          <w:color w:val="auto"/>
          <w:sz w:val="28"/>
          <w:szCs w:val="28"/>
        </w:rPr>
        <w:t>commit</w:t>
      </w: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>’</w:t>
      </w: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>ов</w:t>
      </w: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 xml:space="preserve"> и файлы папки</w:t>
      </w:r>
    </w:p>
    <w:p xmlns:wp14="http://schemas.microsoft.com/office/word/2010/wordml" w:rsidR="00B5347E" w:rsidP="290188ED" w:rsidRDefault="00B5347E" w14:paraId="3CF2D8B6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xmlns:wp14="http://schemas.microsoft.com/office/word/2010/wordml" w:rsidR="00D06B0A" w:rsidP="290188ED" w:rsidRDefault="00D06B0A" w14:paraId="0FB78278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xmlns:wp14="http://schemas.microsoft.com/office/word/2010/wordml" w:rsidR="00D06B0A" w:rsidP="290188ED" w:rsidRDefault="00D06B0A" w14:paraId="1FC39945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xmlns:wp14="http://schemas.microsoft.com/office/word/2010/wordml" w:rsidR="00D06B0A" w:rsidP="290188ED" w:rsidRDefault="00D06B0A" w14:paraId="0562CB0E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xmlns:wp14="http://schemas.microsoft.com/office/word/2010/wordml" w:rsidRPr="00D06B0A" w:rsidR="00D06B0A" w:rsidP="290188ED" w:rsidRDefault="00D06B0A" w14:paraId="34CE0A41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xmlns:wp14="http://schemas.microsoft.com/office/word/2010/wordml" w:rsidRPr="00B5347E" w:rsidR="00B5347E" w:rsidP="290188ED" w:rsidRDefault="00B5347E" w14:paraId="62EBF3C5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</w:p>
    <w:p xmlns:wp14="http://schemas.microsoft.com/office/word/2010/wordml" w:rsidRPr="00B5347E" w:rsidR="00B5347E" w:rsidP="290188ED" w:rsidRDefault="00B5347E" w14:paraId="1FE327D6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12.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Проиндексируйте файл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Hello</w:t>
      </w:r>
      <w:r w:rsidRPr="290188ED" w:rsidR="00B5347E">
        <w:rPr>
          <w:rStyle w:val="s2"/>
          <w:b w:val="1"/>
          <w:bCs w:val="1"/>
          <w:color w:val="auto"/>
          <w:sz w:val="28"/>
          <w:szCs w:val="28"/>
          <w:lang w:val="ru-RU"/>
        </w:rPr>
        <w:t>.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txt</w:t>
      </w:r>
      <w:r w:rsidRPr="290188ED" w:rsidR="00B5347E">
        <w:rPr>
          <w:rStyle w:val="s2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Какие изменения произошли в</w:t>
      </w:r>
    </w:p>
    <w:p xmlns:wp14="http://schemas.microsoft.com/office/word/2010/wordml" w:rsidR="00B5347E" w:rsidP="290188ED" w:rsidRDefault="00B5347E" w14:paraId="4CC5CF71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репозитории?</w:t>
      </w:r>
    </w:p>
    <w:p xmlns:wp14="http://schemas.microsoft.com/office/word/2010/wordml" w:rsidR="00B5347E" w:rsidP="290188ED" w:rsidRDefault="00D06B0A" w14:paraId="6D98A12B" wp14:textId="5EDBD789">
      <w:pPr>
        <w:pStyle w:val="p1"/>
        <w:rPr>
          <w:color w:val="auto" w:themeColor="accent2"/>
        </w:rPr>
      </w:pPr>
      <w:r w:rsidR="1C11E2F2">
        <w:drawing>
          <wp:inline xmlns:wp14="http://schemas.microsoft.com/office/word/2010/wordprocessingDrawing" wp14:editId="05AC136D" wp14:anchorId="104D9E81">
            <wp:extent cx="9001125" cy="2695575"/>
            <wp:effectExtent l="0" t="0" r="0" b="0"/>
            <wp:docPr id="554064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064507" name="Picture 554064507"/>
                    <pic:cNvPicPr/>
                  </pic:nvPicPr>
                  <pic:blipFill>
                    <a:blip xmlns:r="http://schemas.openxmlformats.org/officeDocument/2006/relationships" r:embed="rId535239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6B0A" w:rsidP="290188ED" w:rsidRDefault="00D06B0A" w14:paraId="2946DB82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</w:p>
    <w:p xmlns:wp14="http://schemas.microsoft.com/office/word/2010/wordml" w:rsidRPr="00B5347E" w:rsidR="00B5347E" w:rsidP="290188ED" w:rsidRDefault="00B5347E" w14:paraId="56BCF313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13.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Зафиксируйте изменения индексированных файлов в репозитории. Какие</w:t>
      </w:r>
    </w:p>
    <w:p xmlns:wp14="http://schemas.microsoft.com/office/word/2010/wordml" w:rsidRPr="00B5347E" w:rsidR="00B5347E" w:rsidP="290188ED" w:rsidRDefault="00B5347E" w14:paraId="59C6504E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изменения произошли в репозитории? Как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Git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 информирует об успешном</w:t>
      </w:r>
    </w:p>
    <w:p xmlns:wp14="http://schemas.microsoft.com/office/word/2010/wordml" w:rsidR="00B5347E" w:rsidP="290188ED" w:rsidRDefault="00B5347E" w14:paraId="527C3A62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создании нового коммита? В какую ветку добавлен файл?</w:t>
      </w:r>
    </w:p>
    <w:p xmlns:wp14="http://schemas.microsoft.com/office/word/2010/wordml" w:rsidR="00B5347E" w:rsidP="290188ED" w:rsidRDefault="00D06B0A" w14:paraId="6BB9E253" wp14:textId="69185D1D">
      <w:pPr>
        <w:pStyle w:val="p1"/>
        <w:rPr>
          <w:color w:val="auto" w:themeColor="accent2"/>
        </w:rPr>
      </w:pPr>
      <w:r w:rsidR="461EB405">
        <w:drawing>
          <wp:inline xmlns:wp14="http://schemas.microsoft.com/office/word/2010/wordprocessingDrawing" wp14:editId="557BE79C" wp14:anchorId="4EFFC8CA">
            <wp:extent cx="8934450" cy="1171575"/>
            <wp:effectExtent l="0" t="0" r="0" b="0"/>
            <wp:docPr id="339548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548043" name="Picture 339548043"/>
                    <pic:cNvPicPr/>
                  </pic:nvPicPr>
                  <pic:blipFill>
                    <a:blip xmlns:r="http://schemas.openxmlformats.org/officeDocument/2006/relationships" r:embed="rId444892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06B0A" w:rsidP="290188ED" w:rsidRDefault="00D06B0A" w14:paraId="23DE523C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</w:p>
    <w:p w:rsidR="290188ED" w:rsidP="290188ED" w:rsidRDefault="290188ED" w14:paraId="279E6F5B" w14:textId="4B15DDBA">
      <w:pPr>
        <w:pStyle w:val="p1"/>
        <w:rPr>
          <w:b w:val="1"/>
          <w:bCs w:val="1"/>
          <w:color w:val="auto"/>
          <w:sz w:val="28"/>
          <w:szCs w:val="28"/>
          <w:lang w:val="ru-RU"/>
        </w:rPr>
      </w:pPr>
    </w:p>
    <w:p xmlns:wp14="http://schemas.microsoft.com/office/word/2010/wordml" w:rsidRPr="00D06B0A" w:rsidR="00D06B0A" w:rsidP="290188ED" w:rsidRDefault="00D06B0A" w14:paraId="7383F1EA" wp14:textId="77777777">
      <w:pPr>
        <w:pStyle w:val="p1"/>
        <w:rPr>
          <w:b w:val="1"/>
          <w:bCs w:val="1"/>
          <w:color w:val="auto" w:themeColor="text1"/>
          <w:sz w:val="28"/>
          <w:szCs w:val="28"/>
        </w:rPr>
      </w:pPr>
      <w:r w:rsidRPr="290188ED" w:rsidR="00D06B0A">
        <w:rPr>
          <w:b w:val="1"/>
          <w:bCs w:val="1"/>
          <w:color w:val="auto"/>
          <w:sz w:val="28"/>
          <w:szCs w:val="28"/>
          <w:lang w:val="ru-RU"/>
        </w:rPr>
        <w:t>Изменения в репозитории</w:t>
      </w:r>
      <w:r w:rsidRPr="290188ED" w:rsidR="00D06B0A">
        <w:rPr>
          <w:b w:val="1"/>
          <w:bCs w:val="1"/>
          <w:color w:val="auto"/>
          <w:sz w:val="28"/>
          <w:szCs w:val="28"/>
        </w:rPr>
        <w:t>:</w:t>
      </w:r>
    </w:p>
    <w:p xmlns:wp14="http://schemas.microsoft.com/office/word/2010/wordml" w:rsidRPr="00D06B0A" w:rsidR="00D06B0A" w:rsidP="290188ED" w:rsidRDefault="00D06B0A" w14:paraId="184F7B96" wp14:textId="77777777">
      <w:pPr>
        <w:numPr>
          <w:ilvl w:val="0"/>
          <w:numId w:val="14"/>
        </w:numPr>
        <w:spacing w:before="100" w:beforeAutospacing="on" w:after="100" w:afterAutospacing="on" w:line="240" w:lineRule="auto"/>
        <w:jc w:val="left"/>
        <w:rPr>
          <w:rFonts w:eastAsia="Times New Roman" w:cs="Times New Roman"/>
          <w:color w:val="auto" w:themeColor="text1"/>
          <w:sz w:val="24"/>
          <w:szCs w:val="24"/>
        </w:rPr>
      </w:pP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</w:rPr>
        <w:t xml:space="preserve">Из 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>staging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>area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</w:rPr>
        <w:t xml:space="preserve"> (индекса)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 xml:space="preserve"> файл 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>Hello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>.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>txt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 xml:space="preserve"> перемещен в постоянное хранилище 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>Git</w:t>
      </w:r>
    </w:p>
    <w:p xmlns:wp14="http://schemas.microsoft.com/office/word/2010/wordml" w:rsidRPr="00D06B0A" w:rsidR="00D06B0A" w:rsidP="290188ED" w:rsidRDefault="00D06B0A" w14:paraId="1C94507E" wp14:textId="77777777">
      <w:pPr>
        <w:numPr>
          <w:ilvl w:val="0"/>
          <w:numId w:val="14"/>
        </w:numPr>
        <w:spacing w:before="100" w:beforeAutospacing="on" w:after="100" w:afterAutospacing="on" w:line="240" w:lineRule="auto"/>
        <w:jc w:val="left"/>
        <w:rPr>
          <w:rFonts w:eastAsia="Times New Roman" w:cs="Times New Roman"/>
          <w:color w:val="auto" w:themeColor="text1"/>
          <w:sz w:val="24"/>
          <w:szCs w:val="24"/>
        </w:rPr>
      </w:pP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</w:rPr>
        <w:t>Создан новый коммит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 xml:space="preserve"> с уникальным 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>хешем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 xml:space="preserve"> (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>SHA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>-1)</w:t>
      </w:r>
    </w:p>
    <w:p xmlns:wp14="http://schemas.microsoft.com/office/word/2010/wordml" w:rsidRPr="00D06B0A" w:rsidR="00D06B0A" w:rsidP="290188ED" w:rsidRDefault="00D06B0A" w14:paraId="317E910D" wp14:textId="77777777">
      <w:pPr>
        <w:numPr>
          <w:ilvl w:val="0"/>
          <w:numId w:val="14"/>
        </w:numPr>
        <w:spacing w:before="100" w:beforeAutospacing="on" w:after="100" w:afterAutospacing="on" w:line="240" w:lineRule="auto"/>
        <w:jc w:val="left"/>
        <w:rPr>
          <w:rFonts w:eastAsia="Times New Roman" w:cs="Times New Roman"/>
          <w:color w:val="auto" w:themeColor="text1"/>
          <w:sz w:val="24"/>
          <w:szCs w:val="24"/>
        </w:rPr>
      </w:pP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>HEAD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</w:rPr>
        <w:t xml:space="preserve"> (указатель текущего положения)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 xml:space="preserve"> переместился на новый коммит</w:t>
      </w:r>
    </w:p>
    <w:p xmlns:wp14="http://schemas.microsoft.com/office/word/2010/wordml" w:rsidRPr="00D06B0A" w:rsidR="00D06B0A" w:rsidP="290188ED" w:rsidRDefault="00D06B0A" w14:paraId="6FD14011" wp14:textId="77777777">
      <w:pPr>
        <w:numPr>
          <w:ilvl w:val="0"/>
          <w:numId w:val="14"/>
        </w:numPr>
        <w:spacing w:before="100" w:beforeAutospacing="on" w:after="100" w:afterAutospacing="on" w:line="240" w:lineRule="auto"/>
        <w:jc w:val="left"/>
        <w:rPr>
          <w:rFonts w:eastAsia="Times New Roman" w:cs="Times New Roman"/>
          <w:color w:val="auto" w:themeColor="text1"/>
          <w:sz w:val="24"/>
          <w:szCs w:val="24"/>
        </w:rPr>
      </w:pP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</w:rPr>
        <w:t>Ветка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 xml:space="preserve"> (обычно </w:t>
      </w:r>
      <w:r w:rsidRPr="290188ED" w:rsidR="00D06B0A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 xml:space="preserve"> или </w:t>
      </w:r>
      <w:r w:rsidRPr="290188ED" w:rsidR="00D06B0A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master</w:t>
      </w:r>
      <w:r w:rsidRPr="290188ED" w:rsidR="00D06B0A">
        <w:rPr>
          <w:rFonts w:eastAsia="Times New Roman" w:cs="Times New Roman"/>
          <w:color w:val="auto"/>
          <w:sz w:val="24"/>
          <w:szCs w:val="24"/>
        </w:rPr>
        <w:t>) продвинулась вперед</w:t>
      </w:r>
    </w:p>
    <w:p xmlns:wp14="http://schemas.microsoft.com/office/word/2010/wordml" w:rsidR="00036957" w:rsidP="290188ED" w:rsidRDefault="00D06B0A" w14:paraId="650A704D" wp14:textId="77777777">
      <w:pPr>
        <w:numPr>
          <w:ilvl w:val="0"/>
          <w:numId w:val="14"/>
        </w:numPr>
        <w:spacing w:before="100" w:beforeAutospacing="on" w:after="100" w:afterAutospacing="on" w:line="240" w:lineRule="auto"/>
        <w:jc w:val="left"/>
        <w:rPr>
          <w:rFonts w:eastAsia="Times New Roman" w:cs="Times New Roman"/>
          <w:color w:val="auto" w:themeColor="text1"/>
          <w:sz w:val="24"/>
          <w:szCs w:val="24"/>
          <w:lang w:val="en-US"/>
        </w:rPr>
      </w:pP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>Staging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 xml:space="preserve"> ar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 xml:space="preserve">ea 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>очис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>ти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>л</w:t>
      </w:r>
      <w:r w:rsidRPr="290188ED" w:rsidR="00D06B0A">
        <w:rPr>
          <w:rFonts w:eastAsia="Times New Roman" w:cs="Times New Roman"/>
          <w:b w:val="1"/>
          <w:bCs w:val="1"/>
          <w:color w:val="auto"/>
          <w:sz w:val="24"/>
          <w:szCs w:val="24"/>
          <w:lang w:val="en-US"/>
        </w:rPr>
        <w:t>ся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 xml:space="preserve"> 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 xml:space="preserve">- 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>теперь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 xml:space="preserve"> </w:t>
      </w:r>
      <w:r w:rsidRPr="290188ED" w:rsidR="00D06B0A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git status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 xml:space="preserve"> 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>покажет</w:t>
      </w:r>
      <w:r w:rsidRPr="290188ED" w:rsidR="00D06B0A">
        <w:rPr>
          <w:rFonts w:eastAsia="Times New Roman" w:cs="Times New Roman"/>
          <w:color w:val="auto"/>
          <w:sz w:val="24"/>
          <w:szCs w:val="24"/>
          <w:lang w:val="en-US"/>
        </w:rPr>
        <w:t xml:space="preserve"> "nothing to commit"</w:t>
      </w:r>
    </w:p>
    <w:p xmlns:wp14="http://schemas.microsoft.com/office/word/2010/wordml" w:rsidRPr="00036957" w:rsidR="00B5347E" w:rsidP="290188ED" w:rsidRDefault="00B5347E" w14:paraId="19716DCD" wp14:textId="77777777">
      <w:pPr>
        <w:spacing w:before="100" w:beforeAutospacing="on" w:after="100" w:afterAutospacing="on" w:line="240" w:lineRule="auto"/>
        <w:jc w:val="left"/>
        <w:rPr>
          <w:rStyle w:val="s2"/>
          <w:rFonts w:ascii="Times New Roman" w:hAnsi="Times New Roman" w:eastAsia="Times New Roman" w:cs="Times New Roman"/>
          <w:color w:val="auto" w:themeColor="text1"/>
          <w:sz w:val="24"/>
          <w:szCs w:val="24"/>
        </w:rPr>
      </w:pPr>
      <w:r w:rsidRPr="290188ED" w:rsidR="00B5347E">
        <w:rPr>
          <w:b w:val="1"/>
          <w:bCs w:val="1"/>
          <w:color w:val="auto"/>
        </w:rPr>
        <w:t>14.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</w:rPr>
        <w:t xml:space="preserve"> </w:t>
      </w:r>
      <w:r w:rsidRPr="290188ED" w:rsidR="00B5347E">
        <w:rPr>
          <w:b w:val="1"/>
          <w:bCs w:val="1"/>
          <w:color w:val="auto"/>
        </w:rPr>
        <w:t>П</w:t>
      </w:r>
      <w:r w:rsidRPr="290188ED" w:rsidR="00B5347E">
        <w:rPr>
          <w:b w:val="1"/>
          <w:bCs w:val="1"/>
          <w:color w:val="auto"/>
        </w:rPr>
        <w:t xml:space="preserve">росмотрите </w:t>
      </w:r>
      <w:r w:rsidRPr="290188ED" w:rsidR="00B5347E">
        <w:rPr>
          <w:b w:val="1"/>
          <w:bCs w:val="1"/>
          <w:color w:val="auto"/>
        </w:rPr>
        <w:t>журнал с помощ</w:t>
      </w:r>
      <w:r w:rsidRPr="290188ED" w:rsidR="00B5347E">
        <w:rPr>
          <w:b w:val="1"/>
          <w:bCs w:val="1"/>
          <w:color w:val="auto"/>
        </w:rPr>
        <w:t>ью команд</w:t>
      </w:r>
      <w:r w:rsidRPr="290188ED" w:rsidR="00B5347E">
        <w:rPr>
          <w:b w:val="1"/>
          <w:bCs w:val="1"/>
          <w:color w:val="auto"/>
        </w:rPr>
        <w:t xml:space="preserve">ы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git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 xml:space="preserve">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log</w:t>
      </w:r>
    </w:p>
    <w:p xmlns:wp14="http://schemas.microsoft.com/office/word/2010/wordml" w:rsidRPr="00036957" w:rsidR="00B5347E" w:rsidP="290188ED" w:rsidRDefault="00036957" w14:paraId="52E56223" wp14:textId="7C496863">
      <w:pPr>
        <w:pStyle w:val="p1"/>
        <w:rPr>
          <w:color w:val="auto" w:themeColor="accent2"/>
        </w:rPr>
      </w:pPr>
      <w:r w:rsidR="7160380B">
        <w:drawing>
          <wp:inline xmlns:wp14="http://schemas.microsoft.com/office/word/2010/wordprocessingDrawing" wp14:editId="639B7F6C" wp14:anchorId="7D4E0D9D">
            <wp:extent cx="8915400" cy="2152650"/>
            <wp:effectExtent l="0" t="0" r="0" b="0"/>
            <wp:docPr id="752315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315404" name="Picture 752315404"/>
                    <pic:cNvPicPr/>
                  </pic:nvPicPr>
                  <pic:blipFill>
                    <a:blip xmlns:r="http://schemas.openxmlformats.org/officeDocument/2006/relationships" r:embed="rId511479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5347E" w:rsidR="00B5347E" w:rsidP="290188ED" w:rsidRDefault="00B5347E" w14:paraId="6DFB9E20" wp14:textId="1771986C">
      <w:pPr>
        <w:pStyle w:val="p2"/>
        <w:rPr>
          <w:b w:val="1"/>
          <w:bCs w:val="1"/>
          <w:color w:val="auto" w:themeColor="accent2"/>
          <w:sz w:val="28"/>
          <w:szCs w:val="28"/>
          <w:lang w:val="ru-RU"/>
        </w:rPr>
      </w:pPr>
    </w:p>
    <w:p xmlns:wp14="http://schemas.microsoft.com/office/word/2010/wordml" w:rsidRPr="00B5347E" w:rsidR="00B5347E" w:rsidP="290188ED" w:rsidRDefault="00B5347E" w14:paraId="04219E01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17.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Ознакомиться с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шаблонами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  <w:lang w:val="ru-RU"/>
        </w:rPr>
        <w:t>.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gitignore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 и на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стройте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 этот файл для вашего</w:t>
      </w:r>
    </w:p>
    <w:p xmlns:wp14="http://schemas.microsoft.com/office/word/2010/wordml" w:rsidR="00B5347E" w:rsidP="290188ED" w:rsidRDefault="00B5347E" w14:paraId="00591045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репозитория.</w:t>
      </w:r>
    </w:p>
    <w:p xmlns:wp14="http://schemas.microsoft.com/office/word/2010/wordml" w:rsidR="00B5347E" w:rsidP="290188ED" w:rsidRDefault="00036957" w14:paraId="44E871BC" wp14:textId="29E0FC1C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</w:p>
    <w:p xmlns:wp14="http://schemas.microsoft.com/office/word/2010/wordml" w:rsidR="00E72F2F" w:rsidP="290188ED" w:rsidRDefault="00E72F2F" w14:paraId="144A5D23" wp14:textId="56C85EBC">
      <w:pPr>
        <w:pStyle w:val="p1"/>
        <w:rPr>
          <w:color w:val="auto" w:themeColor="text1"/>
          <w:sz w:val="28"/>
          <w:szCs w:val="28"/>
        </w:rPr>
      </w:pPr>
      <w:r w:rsidRPr="290188ED" w:rsidR="00036957">
        <w:rPr>
          <w:color w:val="auto"/>
          <w:sz w:val="28"/>
          <w:szCs w:val="28"/>
          <w:lang w:val="ru-RU"/>
        </w:rPr>
        <w:t>Гит</w:t>
      </w:r>
      <w:r w:rsidRPr="290188ED" w:rsidR="00036957">
        <w:rPr>
          <w:color w:val="auto"/>
          <w:sz w:val="28"/>
          <w:szCs w:val="28"/>
        </w:rPr>
        <w:t xml:space="preserve"> </w:t>
      </w:r>
      <w:r w:rsidRPr="290188ED" w:rsidR="00036957">
        <w:rPr>
          <w:color w:val="auto"/>
          <w:sz w:val="28"/>
          <w:szCs w:val="28"/>
          <w:lang w:val="ru-RU"/>
        </w:rPr>
        <w:t>игнорирует</w:t>
      </w:r>
      <w:r w:rsidRPr="290188ED" w:rsidR="00036957">
        <w:rPr>
          <w:color w:val="auto"/>
          <w:sz w:val="28"/>
          <w:szCs w:val="28"/>
        </w:rPr>
        <w:t xml:space="preserve"> </w:t>
      </w:r>
      <w:r w:rsidRPr="290188ED" w:rsidR="00036957">
        <w:rPr>
          <w:color w:val="auto"/>
          <w:sz w:val="28"/>
          <w:szCs w:val="28"/>
          <w:lang w:val="ru-RU"/>
        </w:rPr>
        <w:t>файл</w:t>
      </w:r>
      <w:r w:rsidRPr="290188ED" w:rsidR="00036957">
        <w:rPr>
          <w:color w:val="auto"/>
          <w:sz w:val="28"/>
          <w:szCs w:val="28"/>
        </w:rPr>
        <w:t xml:space="preserve"> </w:t>
      </w:r>
      <w:r w:rsidRPr="290188ED" w:rsidR="00036957">
        <w:rPr>
          <w:color w:val="auto"/>
          <w:sz w:val="28"/>
          <w:szCs w:val="28"/>
        </w:rPr>
        <w:t>IGNORE</w:t>
      </w:r>
      <w:r w:rsidRPr="290188ED" w:rsidR="00E72F2F">
        <w:rPr>
          <w:color w:val="auto"/>
          <w:sz w:val="28"/>
          <w:szCs w:val="28"/>
        </w:rPr>
        <w:t>ME.txt</w:t>
      </w:r>
    </w:p>
    <w:p xmlns:wp14="http://schemas.microsoft.com/office/word/2010/wordml" w:rsidRPr="00036957" w:rsidR="00E72F2F" w:rsidP="290188ED" w:rsidRDefault="00E72F2F" w14:paraId="738610EB" wp14:textId="77777777">
      <w:pPr>
        <w:pStyle w:val="p1"/>
        <w:rPr>
          <w:color w:val="auto" w:themeColor="text1"/>
          <w:sz w:val="28"/>
          <w:szCs w:val="28"/>
        </w:rPr>
      </w:pPr>
    </w:p>
    <w:p xmlns:wp14="http://schemas.microsoft.com/office/word/2010/wordml" w:rsidRPr="00B5347E" w:rsidR="00B5347E" w:rsidP="290188ED" w:rsidRDefault="00B5347E" w14:paraId="2A6A67FE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18.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Создайте (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branch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) новую ветку, например,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test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 и переключитесь</w:t>
      </w:r>
    </w:p>
    <w:p xmlns:wp14="http://schemas.microsoft.com/office/word/2010/wordml" w:rsidRPr="00E72F2F" w:rsidR="00B5347E" w:rsidP="290188ED" w:rsidRDefault="00B5347E" w14:paraId="165DF716" wp14:textId="77777777">
      <w:pPr>
        <w:pStyle w:val="p1"/>
        <w:rPr>
          <w:b w:val="1"/>
          <w:bCs w:val="1"/>
          <w:color w:val="auto" w:themeColor="accent2"/>
          <w:sz w:val="28"/>
          <w:szCs w:val="28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(</w:t>
      </w:r>
      <w:r w:rsidRPr="290188ED" w:rsidR="00B5347E">
        <w:rPr>
          <w:b w:val="1"/>
          <w:bCs w:val="1"/>
          <w:color w:val="auto"/>
          <w:sz w:val="28"/>
          <w:szCs w:val="28"/>
        </w:rPr>
        <w:t>checkout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) в нее.</w:t>
      </w:r>
    </w:p>
    <w:p xmlns:wp14="http://schemas.microsoft.com/office/word/2010/wordml" w:rsidRPr="00B5347E" w:rsidR="00B5347E" w:rsidP="290188ED" w:rsidRDefault="00E72F2F" w14:paraId="637805D2" wp14:textId="19B88400">
      <w:pPr>
        <w:pStyle w:val="p1"/>
        <w:rPr>
          <w:color w:val="auto" w:themeColor="accent2"/>
          <w:lang w:val="ru-RU"/>
        </w:rPr>
      </w:pPr>
      <w:r w:rsidR="46BC30DA">
        <w:drawing>
          <wp:inline xmlns:wp14="http://schemas.microsoft.com/office/word/2010/wordprocessingDrawing" wp14:editId="63CD2E9B" wp14:anchorId="0E5B3101">
            <wp:extent cx="8905875" cy="1514475"/>
            <wp:effectExtent l="0" t="0" r="0" b="0"/>
            <wp:docPr id="153633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33132" name="Picture 153633132"/>
                    <pic:cNvPicPr/>
                  </pic:nvPicPr>
                  <pic:blipFill>
                    <a:blip xmlns:r="http://schemas.openxmlformats.org/officeDocument/2006/relationships" r:embed="rId653306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5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5347E" w:rsidP="290188ED" w:rsidRDefault="00B5347E" w14:paraId="0A002A41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19.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Создайте новый текстовый файл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test</w:t>
      </w:r>
      <w:r w:rsidRPr="290188ED" w:rsidR="00B5347E">
        <w:rPr>
          <w:rStyle w:val="s2"/>
          <w:b w:val="1"/>
          <w:bCs w:val="1"/>
          <w:color w:val="auto"/>
          <w:sz w:val="28"/>
          <w:szCs w:val="28"/>
          <w:lang w:val="ru-RU"/>
        </w:rPr>
        <w:t>.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html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 и зафиксируйте его (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commit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).</w:t>
      </w:r>
    </w:p>
    <w:p xmlns:wp14="http://schemas.microsoft.com/office/word/2010/wordml" w:rsidR="00B5347E" w:rsidP="290188ED" w:rsidRDefault="00B5347E" w14:paraId="463F29E8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</w:p>
    <w:p xmlns:wp14="http://schemas.microsoft.com/office/word/2010/wordml" w:rsidRPr="00B5347E" w:rsidR="00B5347E" w:rsidP="290188ED" w:rsidRDefault="00E72F2F" w14:paraId="3B7B4B86" wp14:textId="180D17F0">
      <w:pPr>
        <w:pStyle w:val="p1"/>
        <w:rPr>
          <w:color w:val="auto" w:themeColor="accent2"/>
          <w:lang w:val="ru-RU"/>
        </w:rPr>
      </w:pPr>
      <w:r w:rsidR="13A02488">
        <w:drawing>
          <wp:inline xmlns:wp14="http://schemas.microsoft.com/office/word/2010/wordprocessingDrawing" wp14:editId="1A774BE9" wp14:anchorId="4BFC698B">
            <wp:extent cx="9772650" cy="1190625"/>
            <wp:effectExtent l="0" t="0" r="0" b="0"/>
            <wp:docPr id="972790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790023" name="Picture 972790023"/>
                    <pic:cNvPicPr/>
                  </pic:nvPicPr>
                  <pic:blipFill>
                    <a:blip xmlns:r="http://schemas.openxmlformats.org/officeDocument/2006/relationships" r:embed="rId1546545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5347E" w:rsidP="290188ED" w:rsidRDefault="00B5347E" w14:paraId="6FCFDC50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20.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Просмотрите список всех веток и определите текущую ветку.</w:t>
      </w:r>
    </w:p>
    <w:p xmlns:wp14="http://schemas.microsoft.com/office/word/2010/wordml" w:rsidRPr="00E72F2F" w:rsidR="00B5347E" w:rsidP="290188ED" w:rsidRDefault="00E72F2F" w14:paraId="1BCE9F89" wp14:textId="77777777">
      <w:pPr>
        <w:pStyle w:val="p1"/>
        <w:rPr>
          <w:color w:val="auto" w:themeColor="text1"/>
          <w:sz w:val="28"/>
          <w:szCs w:val="28"/>
        </w:rPr>
      </w:pPr>
      <w:r w:rsidRPr="290188ED" w:rsidR="00E72F2F">
        <w:rPr>
          <w:color w:val="auto"/>
          <w:sz w:val="28"/>
          <w:szCs w:val="28"/>
        </w:rPr>
        <w:t>&gt; git branch:</w:t>
      </w:r>
    </w:p>
    <w:p xmlns:wp14="http://schemas.microsoft.com/office/word/2010/wordml" w:rsidRPr="00B5347E" w:rsidR="00B5347E" w:rsidP="290188ED" w:rsidRDefault="00E72F2F" w14:paraId="3A0FF5F2" wp14:textId="015E3B02">
      <w:pPr>
        <w:pStyle w:val="p1"/>
        <w:rPr>
          <w:color w:val="auto" w:themeColor="accent2"/>
          <w:lang w:val="ru-RU"/>
        </w:rPr>
      </w:pPr>
      <w:r w:rsidR="382FE455">
        <w:drawing>
          <wp:inline xmlns:wp14="http://schemas.microsoft.com/office/word/2010/wordprocessingDrawing" wp14:editId="40939DDD" wp14:anchorId="5129B7E9">
            <wp:extent cx="8953500" cy="923925"/>
            <wp:effectExtent l="0" t="0" r="0" b="0"/>
            <wp:docPr id="1295491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491754" name="Picture 1295491754"/>
                    <pic:cNvPicPr/>
                  </pic:nvPicPr>
                  <pic:blipFill>
                    <a:blip xmlns:r="http://schemas.openxmlformats.org/officeDocument/2006/relationships" r:embed="rId571354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5347E" w:rsidP="290188ED" w:rsidRDefault="00B5347E" w14:paraId="14CFE30C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21.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Выполните слияние (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merge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) веток.</w:t>
      </w:r>
    </w:p>
    <w:p xmlns:wp14="http://schemas.microsoft.com/office/word/2010/wordml" w:rsidRPr="00E72F2F" w:rsidR="00B5347E" w:rsidP="290188ED" w:rsidRDefault="00E72F2F" w14:paraId="5630AD66" wp14:textId="1A389D15">
      <w:pPr>
        <w:pStyle w:val="p1"/>
        <w:rPr>
          <w:color w:val="auto" w:themeColor="accent2"/>
          <w:lang w:val="ru-RU"/>
        </w:rPr>
      </w:pPr>
      <w:r w:rsidR="4E263F01">
        <w:drawing>
          <wp:inline xmlns:wp14="http://schemas.microsoft.com/office/word/2010/wordprocessingDrawing" wp14:editId="0E92159A" wp14:anchorId="5668E5EF">
            <wp:extent cx="8905875" cy="781050"/>
            <wp:effectExtent l="0" t="0" r="0" b="0"/>
            <wp:docPr id="211473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73259" name="Picture 211473259"/>
                    <pic:cNvPicPr/>
                  </pic:nvPicPr>
                  <pic:blipFill>
                    <a:blip xmlns:r="http://schemas.openxmlformats.org/officeDocument/2006/relationships" r:embed="rId48951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58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5347E" w:rsidR="00B5347E" w:rsidP="290188ED" w:rsidRDefault="00B5347E" w14:paraId="61829076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</w:p>
    <w:p xmlns:wp14="http://schemas.microsoft.com/office/word/2010/wordml" w:rsidRPr="00B5347E" w:rsidR="00B5347E" w:rsidP="290188ED" w:rsidRDefault="00B5347E" w14:paraId="0F88BEF7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22.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По очереди отредактируйте файл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test</w:t>
      </w:r>
      <w:r w:rsidRPr="290188ED" w:rsidR="00B5347E">
        <w:rPr>
          <w:rStyle w:val="s2"/>
          <w:b w:val="1"/>
          <w:bCs w:val="1"/>
          <w:color w:val="auto"/>
          <w:sz w:val="28"/>
          <w:szCs w:val="28"/>
          <w:lang w:val="ru-RU"/>
        </w:rPr>
        <w:t>.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html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 в ветках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master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 и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test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.</w:t>
      </w:r>
    </w:p>
    <w:p xmlns:wp14="http://schemas.microsoft.com/office/word/2010/wordml" w:rsidRPr="00B5347E" w:rsidR="00B5347E" w:rsidP="290188ED" w:rsidRDefault="00B5347E" w14:paraId="6D5A3814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Выполните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commit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. Выполните слияние в одной и второй ветках.</w:t>
      </w:r>
    </w:p>
    <w:p xmlns:wp14="http://schemas.microsoft.com/office/word/2010/wordml" w:rsidR="00B5347E" w:rsidP="290188ED" w:rsidRDefault="00B5347E" w14:paraId="22819D4C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Разрешите ситуацию конфликта слияний.</w:t>
      </w:r>
    </w:p>
    <w:p xmlns:wp14="http://schemas.microsoft.com/office/word/2010/wordml" w:rsidR="00B5347E" w:rsidP="290188ED" w:rsidRDefault="00B5347E" w14:paraId="2BA226A1" wp14:textId="4A6A422C">
      <w:pPr>
        <w:pStyle w:val="p1"/>
        <w:rPr>
          <w:color w:val="auto" w:themeColor="accent2"/>
          <w:lang w:val="ru-RU"/>
        </w:rPr>
      </w:pPr>
      <w:r w:rsidR="6D9FD280">
        <w:drawing>
          <wp:inline xmlns:wp14="http://schemas.microsoft.com/office/word/2010/wordprocessingDrawing" wp14:editId="667BCCAD" wp14:anchorId="7707F885">
            <wp:extent cx="8496372" cy="12192000"/>
            <wp:effectExtent l="0" t="0" r="0" b="0"/>
            <wp:docPr id="1370398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921420" name="Picture 696921420"/>
                    <pic:cNvPicPr/>
                  </pic:nvPicPr>
                  <pic:blipFill>
                    <a:blip xmlns:r="http://schemas.openxmlformats.org/officeDocument/2006/relationships" r:embed="rId850245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96372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5347E" w:rsidR="00B5347E" w:rsidP="290188ED" w:rsidRDefault="00E72F2F" w14:paraId="17AD93B2" wp14:textId="49721F6D">
      <w:pPr>
        <w:pStyle w:val="p1"/>
        <w:rPr>
          <w:color w:val="auto" w:themeColor="accent2"/>
        </w:rPr>
      </w:pPr>
    </w:p>
    <w:p xmlns:wp14="http://schemas.microsoft.com/office/word/2010/wordml" w:rsidRPr="00B5347E" w:rsidR="00B5347E" w:rsidP="290188ED" w:rsidRDefault="00B5347E" w14:paraId="77935B1E" wp14:textId="77777777">
      <w:pPr>
        <w:pStyle w:val="p1"/>
        <w:rPr>
          <w:b w:val="1"/>
          <w:bCs w:val="1"/>
          <w:color w:val="auto" w:themeColor="accent2"/>
          <w:sz w:val="28"/>
          <w:szCs w:val="28"/>
          <w:lang w:val="ru-RU"/>
        </w:rPr>
      </w:pP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>23.</w:t>
      </w:r>
      <w:r w:rsidRPr="290188ED" w:rsidR="00B5347E">
        <w:rPr>
          <w:rStyle w:val="s1"/>
          <w:rFonts w:eastAsia="" w:eastAsiaTheme="majorEastAsia"/>
          <w:b w:val="1"/>
          <w:bCs w:val="1"/>
          <w:color w:val="auto"/>
          <w:sz w:val="28"/>
          <w:szCs w:val="28"/>
          <w:lang w:val="ru-RU"/>
        </w:rPr>
        <w:t xml:space="preserve"> 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Научитесь пользоваться командами </w:t>
      </w:r>
      <w:r w:rsidRPr="290188ED" w:rsidR="00B5347E">
        <w:rPr>
          <w:rStyle w:val="s2"/>
          <w:b w:val="1"/>
          <w:bCs w:val="1"/>
          <w:color w:val="auto"/>
          <w:sz w:val="28"/>
          <w:szCs w:val="28"/>
        </w:rPr>
        <w:t>Git</w:t>
      </w:r>
      <w:r w:rsidRPr="290188ED" w:rsidR="00B5347E">
        <w:rPr>
          <w:b w:val="1"/>
          <w:bCs w:val="1"/>
          <w:color w:val="auto"/>
          <w:sz w:val="28"/>
          <w:szCs w:val="28"/>
          <w:lang w:val="ru-RU"/>
        </w:rPr>
        <w:t xml:space="preserve"> для работы с ветками.</w:t>
      </w:r>
    </w:p>
    <w:p xmlns:wp14="http://schemas.microsoft.com/office/word/2010/wordml" w:rsidRPr="00B5347E" w:rsidR="00B5347E" w:rsidP="00B5347E" w:rsidRDefault="00B5347E" w14:paraId="0DE4B5B7" wp14:textId="77777777"/>
    <w:p xmlns:wp14="http://schemas.microsoft.com/office/word/2010/wordml" w:rsidRPr="00E72F2F" w:rsidR="00E72F2F" w:rsidP="00E72F2F" w:rsidRDefault="00E72F2F" w14:paraId="04708E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  <w:r w:rsidRPr="00E72F2F">
        <w:rPr>
          <w:rFonts w:ascii="Courier New" w:hAnsi="Courier New" w:eastAsia="Times New Roman" w:cs="Courier New"/>
          <w:szCs w:val="28"/>
          <w:lang w:val="en-US"/>
        </w:rPr>
        <w:t>git</w:t>
      </w:r>
      <w:r w:rsidRPr="00E72F2F">
        <w:rPr>
          <w:rFonts w:ascii="Courier New" w:hAnsi="Courier New" w:eastAsia="Times New Roman" w:cs="Courier New"/>
          <w:szCs w:val="28"/>
        </w:rPr>
        <w:t xml:space="preserve"> </w:t>
      </w:r>
      <w:r w:rsidRPr="00E72F2F">
        <w:rPr>
          <w:rFonts w:ascii="Courier New" w:hAnsi="Courier New" w:eastAsia="Times New Roman" w:cs="Courier New"/>
          <w:szCs w:val="28"/>
          <w:lang w:val="en-US"/>
        </w:rPr>
        <w:t>branch</w:t>
      </w:r>
      <w:r w:rsidRPr="00E72F2F">
        <w:rPr>
          <w:rFonts w:ascii="Courier New" w:hAnsi="Courier New" w:eastAsia="Times New Roman" w:cs="Courier New"/>
          <w:szCs w:val="28"/>
        </w:rPr>
        <w:t xml:space="preserve">                 </w:t>
      </w:r>
      <w:r w:rsidRPr="00E72F2F">
        <w:rPr>
          <w:rFonts w:ascii="Courier New" w:hAnsi="Courier New" w:eastAsia="Times New Roman" w:cs="Courier New"/>
          <w:szCs w:val="28"/>
        </w:rPr>
        <w:t>|</w:t>
      </w:r>
      <w:r w:rsidRPr="00E72F2F">
        <w:rPr>
          <w:rFonts w:ascii="Courier New" w:hAnsi="Courier New" w:eastAsia="Times New Roman" w:cs="Courier New"/>
          <w:szCs w:val="28"/>
        </w:rPr>
        <w:t xml:space="preserve"> список веток</w:t>
      </w:r>
    </w:p>
    <w:p xmlns:wp14="http://schemas.microsoft.com/office/word/2010/wordml" w:rsidRPr="00E72F2F" w:rsidR="00E72F2F" w:rsidP="00E72F2F" w:rsidRDefault="00E72F2F" w14:paraId="6CF798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  <w:r w:rsidRPr="00E72F2F">
        <w:rPr>
          <w:rFonts w:ascii="Courier New" w:hAnsi="Courier New" w:eastAsia="Times New Roman" w:cs="Courier New"/>
          <w:szCs w:val="28"/>
          <w:lang w:val="en-US"/>
        </w:rPr>
        <w:t>git</w:t>
      </w:r>
      <w:r w:rsidRPr="00E72F2F">
        <w:rPr>
          <w:rFonts w:ascii="Courier New" w:hAnsi="Courier New" w:eastAsia="Times New Roman" w:cs="Courier New"/>
          <w:szCs w:val="28"/>
        </w:rPr>
        <w:t xml:space="preserve"> </w:t>
      </w:r>
      <w:r w:rsidRPr="00E72F2F">
        <w:rPr>
          <w:rFonts w:ascii="Courier New" w:hAnsi="Courier New" w:eastAsia="Times New Roman" w:cs="Courier New"/>
          <w:szCs w:val="28"/>
          <w:lang w:val="en-US"/>
        </w:rPr>
        <w:t>branch</w:t>
      </w:r>
      <w:r w:rsidRPr="00E72F2F">
        <w:rPr>
          <w:rFonts w:ascii="Courier New" w:hAnsi="Courier New" w:eastAsia="Times New Roman" w:cs="Courier New"/>
          <w:szCs w:val="28"/>
        </w:rPr>
        <w:t xml:space="preserve"> &lt;</w:t>
      </w:r>
      <w:r w:rsidRPr="00E72F2F">
        <w:rPr>
          <w:rFonts w:ascii="Courier New" w:hAnsi="Courier New" w:eastAsia="Times New Roman" w:cs="Courier New"/>
          <w:szCs w:val="28"/>
          <w:lang w:val="en-US"/>
        </w:rPr>
        <w:t>name</w:t>
      </w:r>
      <w:r w:rsidRPr="00E72F2F">
        <w:rPr>
          <w:rFonts w:ascii="Courier New" w:hAnsi="Courier New" w:eastAsia="Times New Roman" w:cs="Courier New"/>
          <w:szCs w:val="28"/>
        </w:rPr>
        <w:t xml:space="preserve">&gt;          </w:t>
      </w:r>
      <w:r w:rsidRPr="00E72F2F">
        <w:rPr>
          <w:rFonts w:ascii="Courier New" w:hAnsi="Courier New" w:eastAsia="Times New Roman" w:cs="Courier New"/>
          <w:szCs w:val="28"/>
        </w:rPr>
        <w:t>|</w:t>
      </w:r>
      <w:r w:rsidRPr="00E72F2F">
        <w:rPr>
          <w:rFonts w:ascii="Courier New" w:hAnsi="Courier New" w:eastAsia="Times New Roman" w:cs="Courier New"/>
          <w:szCs w:val="28"/>
        </w:rPr>
        <w:t xml:space="preserve"> создание ветки</w:t>
      </w:r>
    </w:p>
    <w:p xmlns:wp14="http://schemas.microsoft.com/office/word/2010/wordml" w:rsidRPr="00E72F2F" w:rsidR="00E72F2F" w:rsidP="00E72F2F" w:rsidRDefault="00E72F2F" w14:paraId="0ED4D7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  <w:r w:rsidRPr="00E72F2F">
        <w:rPr>
          <w:rFonts w:ascii="Courier New" w:hAnsi="Courier New" w:eastAsia="Times New Roman" w:cs="Courier New"/>
          <w:szCs w:val="28"/>
          <w:lang w:val="en-US"/>
        </w:rPr>
        <w:t>git</w:t>
      </w:r>
      <w:r w:rsidRPr="00E72F2F">
        <w:rPr>
          <w:rFonts w:ascii="Courier New" w:hAnsi="Courier New" w:eastAsia="Times New Roman" w:cs="Courier New"/>
          <w:szCs w:val="28"/>
        </w:rPr>
        <w:t xml:space="preserve"> </w:t>
      </w:r>
      <w:r w:rsidRPr="00E72F2F">
        <w:rPr>
          <w:rFonts w:ascii="Courier New" w:hAnsi="Courier New" w:eastAsia="Times New Roman" w:cs="Courier New"/>
          <w:szCs w:val="28"/>
          <w:lang w:val="en-US"/>
        </w:rPr>
        <w:t>checkout</w:t>
      </w:r>
      <w:r w:rsidRPr="00E72F2F">
        <w:rPr>
          <w:rFonts w:ascii="Courier New" w:hAnsi="Courier New" w:eastAsia="Times New Roman" w:cs="Courier New"/>
          <w:szCs w:val="28"/>
        </w:rPr>
        <w:t xml:space="preserve"> &lt;</w:t>
      </w:r>
      <w:r w:rsidRPr="00E72F2F">
        <w:rPr>
          <w:rFonts w:ascii="Courier New" w:hAnsi="Courier New" w:eastAsia="Times New Roman" w:cs="Courier New"/>
          <w:szCs w:val="28"/>
          <w:lang w:val="en-US"/>
        </w:rPr>
        <w:t>name</w:t>
      </w:r>
      <w:r w:rsidRPr="00E72F2F">
        <w:rPr>
          <w:rFonts w:ascii="Courier New" w:hAnsi="Courier New" w:eastAsia="Times New Roman" w:cs="Courier New"/>
          <w:szCs w:val="28"/>
        </w:rPr>
        <w:t xml:space="preserve">&gt;        </w:t>
      </w:r>
      <w:r w:rsidRPr="00E72F2F">
        <w:rPr>
          <w:rFonts w:ascii="Courier New" w:hAnsi="Courier New" w:eastAsia="Times New Roman" w:cs="Courier New"/>
          <w:szCs w:val="28"/>
        </w:rPr>
        <w:t>|</w:t>
      </w:r>
      <w:r w:rsidRPr="00E72F2F">
        <w:rPr>
          <w:rFonts w:ascii="Courier New" w:hAnsi="Courier New" w:eastAsia="Times New Roman" w:cs="Courier New"/>
          <w:szCs w:val="28"/>
        </w:rPr>
        <w:t xml:space="preserve"> переключение на ветку</w:t>
      </w:r>
    </w:p>
    <w:p xmlns:wp14="http://schemas.microsoft.com/office/word/2010/wordml" w:rsidRPr="00E72F2F" w:rsidR="00E72F2F" w:rsidP="00E72F2F" w:rsidRDefault="00E72F2F" w14:paraId="63336F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  <w:r w:rsidRPr="00E72F2F">
        <w:rPr>
          <w:rFonts w:ascii="Courier New" w:hAnsi="Courier New" w:eastAsia="Times New Roman" w:cs="Courier New"/>
          <w:szCs w:val="28"/>
          <w:lang w:val="en-US"/>
        </w:rPr>
        <w:t>git</w:t>
      </w:r>
      <w:r w:rsidRPr="00E72F2F">
        <w:rPr>
          <w:rFonts w:ascii="Courier New" w:hAnsi="Courier New" w:eastAsia="Times New Roman" w:cs="Courier New"/>
          <w:szCs w:val="28"/>
        </w:rPr>
        <w:t xml:space="preserve"> </w:t>
      </w:r>
      <w:r w:rsidRPr="00E72F2F">
        <w:rPr>
          <w:rFonts w:ascii="Courier New" w:hAnsi="Courier New" w:eastAsia="Times New Roman" w:cs="Courier New"/>
          <w:szCs w:val="28"/>
          <w:lang w:val="en-US"/>
        </w:rPr>
        <w:t>checkout</w:t>
      </w:r>
      <w:r w:rsidRPr="00E72F2F">
        <w:rPr>
          <w:rFonts w:ascii="Courier New" w:hAnsi="Courier New" w:eastAsia="Times New Roman" w:cs="Courier New"/>
          <w:szCs w:val="28"/>
        </w:rPr>
        <w:t xml:space="preserve"> -</w:t>
      </w:r>
      <w:r w:rsidRPr="00E72F2F">
        <w:rPr>
          <w:rFonts w:ascii="Courier New" w:hAnsi="Courier New" w:eastAsia="Times New Roman" w:cs="Courier New"/>
          <w:szCs w:val="28"/>
          <w:lang w:val="en-US"/>
        </w:rPr>
        <w:t>b</w:t>
      </w:r>
      <w:r w:rsidRPr="00E72F2F">
        <w:rPr>
          <w:rFonts w:ascii="Courier New" w:hAnsi="Courier New" w:eastAsia="Times New Roman" w:cs="Courier New"/>
          <w:szCs w:val="28"/>
        </w:rPr>
        <w:t xml:space="preserve"> &lt;</w:t>
      </w:r>
      <w:r w:rsidRPr="00E72F2F">
        <w:rPr>
          <w:rFonts w:ascii="Courier New" w:hAnsi="Courier New" w:eastAsia="Times New Roman" w:cs="Courier New"/>
          <w:szCs w:val="28"/>
          <w:lang w:val="en-US"/>
        </w:rPr>
        <w:t>name</w:t>
      </w:r>
      <w:r w:rsidRPr="00E72F2F">
        <w:rPr>
          <w:rFonts w:ascii="Courier New" w:hAnsi="Courier New" w:eastAsia="Times New Roman" w:cs="Courier New"/>
          <w:szCs w:val="28"/>
        </w:rPr>
        <w:t xml:space="preserve">&gt;     </w:t>
      </w:r>
      <w:r w:rsidRPr="00E72F2F">
        <w:rPr>
          <w:rFonts w:ascii="Courier New" w:hAnsi="Courier New" w:eastAsia="Times New Roman" w:cs="Courier New"/>
          <w:szCs w:val="28"/>
        </w:rPr>
        <w:t>|</w:t>
      </w:r>
      <w:r w:rsidRPr="00E72F2F">
        <w:rPr>
          <w:rFonts w:ascii="Courier New" w:hAnsi="Courier New" w:eastAsia="Times New Roman" w:cs="Courier New"/>
          <w:szCs w:val="28"/>
        </w:rPr>
        <w:t xml:space="preserve"> создание и переключение</w:t>
      </w:r>
    </w:p>
    <w:p xmlns:wp14="http://schemas.microsoft.com/office/word/2010/wordml" w:rsidRPr="00E72F2F" w:rsidR="00E72F2F" w:rsidP="00E72F2F" w:rsidRDefault="00E72F2F" w14:paraId="7EEA3E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  <w:r w:rsidRPr="00E72F2F">
        <w:rPr>
          <w:rFonts w:ascii="Courier New" w:hAnsi="Courier New" w:eastAsia="Times New Roman" w:cs="Courier New"/>
          <w:szCs w:val="28"/>
          <w:lang w:val="en-US"/>
        </w:rPr>
        <w:t>git</w:t>
      </w:r>
      <w:r w:rsidRPr="00E72F2F">
        <w:rPr>
          <w:rFonts w:ascii="Courier New" w:hAnsi="Courier New" w:eastAsia="Times New Roman" w:cs="Courier New"/>
          <w:szCs w:val="28"/>
        </w:rPr>
        <w:t xml:space="preserve"> </w:t>
      </w:r>
      <w:r w:rsidRPr="00E72F2F">
        <w:rPr>
          <w:rFonts w:ascii="Courier New" w:hAnsi="Courier New" w:eastAsia="Times New Roman" w:cs="Courier New"/>
          <w:szCs w:val="28"/>
          <w:lang w:val="en-US"/>
        </w:rPr>
        <w:t>merge</w:t>
      </w:r>
      <w:r w:rsidRPr="00E72F2F">
        <w:rPr>
          <w:rFonts w:ascii="Courier New" w:hAnsi="Courier New" w:eastAsia="Times New Roman" w:cs="Courier New"/>
          <w:szCs w:val="28"/>
        </w:rPr>
        <w:t xml:space="preserve"> &lt;</w:t>
      </w:r>
      <w:r w:rsidRPr="00E72F2F">
        <w:rPr>
          <w:rFonts w:ascii="Courier New" w:hAnsi="Courier New" w:eastAsia="Times New Roman" w:cs="Courier New"/>
          <w:szCs w:val="28"/>
          <w:lang w:val="en-US"/>
        </w:rPr>
        <w:t>branch</w:t>
      </w:r>
      <w:r w:rsidRPr="00E72F2F">
        <w:rPr>
          <w:rFonts w:ascii="Courier New" w:hAnsi="Courier New" w:eastAsia="Times New Roman" w:cs="Courier New"/>
          <w:szCs w:val="28"/>
        </w:rPr>
        <w:t xml:space="preserve">&gt;         </w:t>
      </w:r>
      <w:r w:rsidRPr="00E72F2F">
        <w:rPr>
          <w:rFonts w:ascii="Courier New" w:hAnsi="Courier New" w:eastAsia="Times New Roman" w:cs="Courier New"/>
          <w:szCs w:val="28"/>
        </w:rPr>
        <w:t>|</w:t>
      </w:r>
      <w:r w:rsidRPr="00E72F2F">
        <w:rPr>
          <w:rFonts w:ascii="Courier New" w:hAnsi="Courier New" w:eastAsia="Times New Roman" w:cs="Courier New"/>
          <w:szCs w:val="28"/>
        </w:rPr>
        <w:t xml:space="preserve"> слияние веток</w:t>
      </w:r>
    </w:p>
    <w:p xmlns:wp14="http://schemas.microsoft.com/office/word/2010/wordml" w:rsidRPr="00E72F2F" w:rsidR="00E72F2F" w:rsidP="00E72F2F" w:rsidRDefault="00E72F2F" w14:paraId="22D213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  <w:r w:rsidRPr="00E72F2F">
        <w:rPr>
          <w:rFonts w:ascii="Courier New" w:hAnsi="Courier New" w:eastAsia="Times New Roman" w:cs="Courier New"/>
          <w:szCs w:val="28"/>
          <w:lang w:val="en-US"/>
        </w:rPr>
        <w:t>git</w:t>
      </w:r>
      <w:r w:rsidRPr="00E72F2F">
        <w:rPr>
          <w:rFonts w:ascii="Courier New" w:hAnsi="Courier New" w:eastAsia="Times New Roman" w:cs="Courier New"/>
          <w:szCs w:val="28"/>
        </w:rPr>
        <w:t xml:space="preserve"> </w:t>
      </w:r>
      <w:r w:rsidRPr="00E72F2F">
        <w:rPr>
          <w:rFonts w:ascii="Courier New" w:hAnsi="Courier New" w:eastAsia="Times New Roman" w:cs="Courier New"/>
          <w:szCs w:val="28"/>
          <w:lang w:val="en-US"/>
        </w:rPr>
        <w:t>branch</w:t>
      </w:r>
      <w:r w:rsidRPr="00E72F2F">
        <w:rPr>
          <w:rFonts w:ascii="Courier New" w:hAnsi="Courier New" w:eastAsia="Times New Roman" w:cs="Courier New"/>
          <w:szCs w:val="28"/>
        </w:rPr>
        <w:t xml:space="preserve"> -</w:t>
      </w:r>
      <w:r w:rsidRPr="00E72F2F">
        <w:rPr>
          <w:rFonts w:ascii="Courier New" w:hAnsi="Courier New" w:eastAsia="Times New Roman" w:cs="Courier New"/>
          <w:szCs w:val="28"/>
          <w:lang w:val="en-US"/>
        </w:rPr>
        <w:t>d</w:t>
      </w:r>
      <w:r w:rsidRPr="00E72F2F">
        <w:rPr>
          <w:rFonts w:ascii="Courier New" w:hAnsi="Courier New" w:eastAsia="Times New Roman" w:cs="Courier New"/>
          <w:szCs w:val="28"/>
        </w:rPr>
        <w:t xml:space="preserve"> &lt;</w:t>
      </w:r>
      <w:r w:rsidRPr="00E72F2F">
        <w:rPr>
          <w:rFonts w:ascii="Courier New" w:hAnsi="Courier New" w:eastAsia="Times New Roman" w:cs="Courier New"/>
          <w:szCs w:val="28"/>
          <w:lang w:val="en-US"/>
        </w:rPr>
        <w:t>branch</w:t>
      </w:r>
      <w:r w:rsidRPr="00E72F2F">
        <w:rPr>
          <w:rFonts w:ascii="Courier New" w:hAnsi="Courier New" w:eastAsia="Times New Roman" w:cs="Courier New"/>
          <w:szCs w:val="28"/>
        </w:rPr>
        <w:t xml:space="preserve">&gt;     </w:t>
      </w:r>
      <w:r w:rsidRPr="00E72F2F">
        <w:rPr>
          <w:rFonts w:ascii="Courier New" w:hAnsi="Courier New" w:eastAsia="Times New Roman" w:cs="Courier New"/>
          <w:szCs w:val="28"/>
        </w:rPr>
        <w:t>|</w:t>
      </w:r>
      <w:r w:rsidRPr="00E72F2F">
        <w:rPr>
          <w:rFonts w:ascii="Courier New" w:hAnsi="Courier New" w:eastAsia="Times New Roman" w:cs="Courier New"/>
          <w:szCs w:val="28"/>
        </w:rPr>
        <w:t xml:space="preserve"> удаление ветки (после слияния)</w:t>
      </w:r>
    </w:p>
    <w:p xmlns:wp14="http://schemas.microsoft.com/office/word/2010/wordml" w:rsidR="0061165E" w:rsidP="0061165E" w:rsidRDefault="00E72F2F" w14:paraId="2F5C4C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  <w:r w:rsidRPr="00E72F2F">
        <w:rPr>
          <w:rFonts w:ascii="Courier New" w:hAnsi="Courier New" w:eastAsia="Times New Roman" w:cs="Courier New"/>
          <w:szCs w:val="28"/>
          <w:lang w:val="en-US"/>
        </w:rPr>
        <w:t>git</w:t>
      </w:r>
      <w:r w:rsidRPr="00E72F2F">
        <w:rPr>
          <w:rFonts w:ascii="Courier New" w:hAnsi="Courier New" w:eastAsia="Times New Roman" w:cs="Courier New"/>
          <w:szCs w:val="28"/>
        </w:rPr>
        <w:t xml:space="preserve"> </w:t>
      </w:r>
      <w:r w:rsidRPr="00E72F2F">
        <w:rPr>
          <w:rFonts w:ascii="Courier New" w:hAnsi="Courier New" w:eastAsia="Times New Roman" w:cs="Courier New"/>
          <w:szCs w:val="28"/>
          <w:lang w:val="en-US"/>
        </w:rPr>
        <w:t>branch</w:t>
      </w:r>
      <w:r w:rsidRPr="00E72F2F">
        <w:rPr>
          <w:rFonts w:ascii="Courier New" w:hAnsi="Courier New" w:eastAsia="Times New Roman" w:cs="Courier New"/>
          <w:szCs w:val="28"/>
        </w:rPr>
        <w:t xml:space="preserve"> -</w:t>
      </w:r>
      <w:r w:rsidRPr="00E72F2F">
        <w:rPr>
          <w:rFonts w:ascii="Courier New" w:hAnsi="Courier New" w:eastAsia="Times New Roman" w:cs="Courier New"/>
          <w:szCs w:val="28"/>
          <w:lang w:val="en-US"/>
        </w:rPr>
        <w:t>D</w:t>
      </w:r>
      <w:r w:rsidRPr="00E72F2F">
        <w:rPr>
          <w:rFonts w:ascii="Courier New" w:hAnsi="Courier New" w:eastAsia="Times New Roman" w:cs="Courier New"/>
          <w:szCs w:val="28"/>
        </w:rPr>
        <w:t xml:space="preserve"> &lt;</w:t>
      </w:r>
      <w:r w:rsidRPr="00E72F2F">
        <w:rPr>
          <w:rFonts w:ascii="Courier New" w:hAnsi="Courier New" w:eastAsia="Times New Roman" w:cs="Courier New"/>
          <w:szCs w:val="28"/>
          <w:lang w:val="en-US"/>
        </w:rPr>
        <w:t>branch</w:t>
      </w:r>
      <w:r w:rsidRPr="00E72F2F">
        <w:rPr>
          <w:rFonts w:ascii="Courier New" w:hAnsi="Courier New" w:eastAsia="Times New Roman" w:cs="Courier New"/>
          <w:szCs w:val="28"/>
        </w:rPr>
        <w:t xml:space="preserve">&gt;     </w:t>
      </w:r>
      <w:r w:rsidRPr="00E72F2F">
        <w:rPr>
          <w:rFonts w:ascii="Courier New" w:hAnsi="Courier New" w:eastAsia="Times New Roman" w:cs="Courier New"/>
          <w:szCs w:val="28"/>
        </w:rPr>
        <w:t>|</w:t>
      </w:r>
      <w:r w:rsidRPr="00E72F2F">
        <w:rPr>
          <w:rFonts w:ascii="Courier New" w:hAnsi="Courier New" w:eastAsia="Times New Roman" w:cs="Courier New"/>
          <w:szCs w:val="28"/>
        </w:rPr>
        <w:t xml:space="preserve"> принудительное удаление</w:t>
      </w:r>
    </w:p>
    <w:p xmlns:wp14="http://schemas.microsoft.com/office/word/2010/wordml" w:rsidR="0061165E" w:rsidP="0061165E" w:rsidRDefault="0061165E" w14:paraId="66204F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</w:p>
    <w:p xmlns:wp14="http://schemas.microsoft.com/office/word/2010/wordml" w:rsidR="0061165E" w:rsidP="0061165E" w:rsidRDefault="0061165E" w14:paraId="2DBF0D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</w:p>
    <w:p xmlns:wp14="http://schemas.microsoft.com/office/word/2010/wordml" w:rsidR="0061165E" w:rsidP="0061165E" w:rsidRDefault="0061165E" w14:paraId="6B62F1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hAnsi="Courier New" w:eastAsia="Times New Roman" w:cs="Courier New"/>
          <w:szCs w:val="28"/>
        </w:rPr>
      </w:pPr>
    </w:p>
    <w:p xmlns:wp14="http://schemas.microsoft.com/office/word/2010/wordml" w:rsidRPr="00794B85" w:rsidR="00A867E9" w:rsidP="290188ED" w:rsidRDefault="00A867E9" w14:paraId="6D072C0D" wp14:textId="7BC52979">
      <w:pPr>
        <w:pStyle w:val="Normal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Courier New" w:hAnsi="Courier New" w:eastAsia="Times New Roman" w:cs="Courier New"/>
        </w:rPr>
      </w:pPr>
    </w:p>
    <w:sectPr w:rsidRPr="00794B85" w:rsidR="00A867E9" w:rsidSect="008752B4">
      <w:type w:val="continuous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0F35"/>
    <w:multiLevelType w:val="hybridMultilevel"/>
    <w:tmpl w:val="41CA583E"/>
    <w:lvl w:ilvl="0" w:tplc="04190001">
      <w:start w:val="1"/>
      <w:numFmt w:val="bullet"/>
      <w:lvlText w:val=""/>
      <w:lvlJc w:val="left"/>
      <w:pPr>
        <w:ind w:left="11418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ind w:left="12138" w:hanging="360"/>
      </w:pPr>
    </w:lvl>
    <w:lvl w:ilvl="2" w:tplc="0419001B" w:tentative="1">
      <w:start w:val="1"/>
      <w:numFmt w:val="lowerRoman"/>
      <w:lvlText w:val="%3."/>
      <w:lvlJc w:val="right"/>
      <w:pPr>
        <w:ind w:left="12858" w:hanging="180"/>
      </w:pPr>
    </w:lvl>
    <w:lvl w:ilvl="3" w:tplc="0419000F" w:tentative="1">
      <w:start w:val="1"/>
      <w:numFmt w:val="decimal"/>
      <w:lvlText w:val="%4."/>
      <w:lvlJc w:val="left"/>
      <w:pPr>
        <w:ind w:left="13578" w:hanging="360"/>
      </w:pPr>
    </w:lvl>
    <w:lvl w:ilvl="4" w:tplc="04190019" w:tentative="1">
      <w:start w:val="1"/>
      <w:numFmt w:val="lowerLetter"/>
      <w:lvlText w:val="%5."/>
      <w:lvlJc w:val="left"/>
      <w:pPr>
        <w:ind w:left="14298" w:hanging="360"/>
      </w:pPr>
    </w:lvl>
    <w:lvl w:ilvl="5" w:tplc="0419001B" w:tentative="1">
      <w:start w:val="1"/>
      <w:numFmt w:val="lowerRoman"/>
      <w:lvlText w:val="%6."/>
      <w:lvlJc w:val="right"/>
      <w:pPr>
        <w:ind w:left="15018" w:hanging="180"/>
      </w:pPr>
    </w:lvl>
    <w:lvl w:ilvl="6" w:tplc="0419000F" w:tentative="1">
      <w:start w:val="1"/>
      <w:numFmt w:val="decimal"/>
      <w:lvlText w:val="%7."/>
      <w:lvlJc w:val="left"/>
      <w:pPr>
        <w:ind w:left="15738" w:hanging="360"/>
      </w:pPr>
    </w:lvl>
    <w:lvl w:ilvl="7" w:tplc="04190019" w:tentative="1">
      <w:start w:val="1"/>
      <w:numFmt w:val="lowerLetter"/>
      <w:lvlText w:val="%8."/>
      <w:lvlJc w:val="left"/>
      <w:pPr>
        <w:ind w:left="16458" w:hanging="360"/>
      </w:pPr>
    </w:lvl>
    <w:lvl w:ilvl="8" w:tplc="0419001B" w:tentative="1">
      <w:start w:val="1"/>
      <w:numFmt w:val="lowerRoman"/>
      <w:lvlText w:val="%9."/>
      <w:lvlJc w:val="right"/>
      <w:pPr>
        <w:ind w:left="17178" w:hanging="180"/>
      </w:pPr>
    </w:lvl>
  </w:abstractNum>
  <w:abstractNum w:abstractNumId="1" w15:restartNumberingAfterBreak="0">
    <w:nsid w:val="149D7063"/>
    <w:multiLevelType w:val="hybridMultilevel"/>
    <w:tmpl w:val="B9265EC6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2" w15:restartNumberingAfterBreak="0">
    <w:nsid w:val="1C6D3D1F"/>
    <w:multiLevelType w:val="hybridMultilevel"/>
    <w:tmpl w:val="0D70C856"/>
    <w:lvl w:ilvl="0" w:tplc="04190001">
      <w:start w:val="1"/>
      <w:numFmt w:val="bullet"/>
      <w:lvlText w:val=""/>
      <w:lvlJc w:val="left"/>
      <w:pPr>
        <w:ind w:left="143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hint="default" w:ascii="Wingdings" w:hAnsi="Wingdings"/>
      </w:rPr>
    </w:lvl>
  </w:abstractNum>
  <w:abstractNum w:abstractNumId="3" w15:restartNumberingAfterBreak="0">
    <w:nsid w:val="26EF62C9"/>
    <w:multiLevelType w:val="hybridMultilevel"/>
    <w:tmpl w:val="E446FD5E"/>
    <w:lvl w:ilvl="0" w:tplc="0419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4" w15:restartNumberingAfterBreak="0">
    <w:nsid w:val="309D2572"/>
    <w:multiLevelType w:val="hybridMultilevel"/>
    <w:tmpl w:val="9632AB9E"/>
    <w:lvl w:ilvl="0" w:tplc="04190001">
      <w:start w:val="1"/>
      <w:numFmt w:val="bullet"/>
      <w:lvlText w:val=""/>
      <w:lvlJc w:val="left"/>
      <w:pPr>
        <w:ind w:left="143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15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hint="default" w:ascii="Wingdings" w:hAnsi="Wingdings"/>
      </w:rPr>
    </w:lvl>
  </w:abstractNum>
  <w:abstractNum w:abstractNumId="5" w15:restartNumberingAfterBreak="0">
    <w:nsid w:val="32FB00CB"/>
    <w:multiLevelType w:val="hybridMultilevel"/>
    <w:tmpl w:val="24308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C127F"/>
    <w:multiLevelType w:val="hybridMultilevel"/>
    <w:tmpl w:val="7A2A4004"/>
    <w:lvl w:ilvl="0" w:tplc="0419000F">
      <w:start w:val="1"/>
      <w:numFmt w:val="decimal"/>
      <w:lvlText w:val="%1."/>
      <w:lvlJc w:val="left"/>
      <w:pPr>
        <w:ind w:left="2133" w:hanging="360"/>
      </w:p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7" w15:restartNumberingAfterBreak="0">
    <w:nsid w:val="53AB0A69"/>
    <w:multiLevelType w:val="hybridMultilevel"/>
    <w:tmpl w:val="5CA0CE1E"/>
    <w:lvl w:ilvl="0" w:tplc="8F4E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A2826"/>
    <w:multiLevelType w:val="hybridMultilevel"/>
    <w:tmpl w:val="F71EDE7C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59CF2BDF"/>
    <w:multiLevelType w:val="multilevel"/>
    <w:tmpl w:val="9C6C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16718A"/>
    <w:multiLevelType w:val="hybridMultilevel"/>
    <w:tmpl w:val="052CE3B8"/>
    <w:lvl w:ilvl="0" w:tplc="0419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612A6558"/>
    <w:multiLevelType w:val="hybridMultilevel"/>
    <w:tmpl w:val="5D6C685C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2" w15:restartNumberingAfterBreak="0">
    <w:nsid w:val="6EC41A9A"/>
    <w:multiLevelType w:val="hybridMultilevel"/>
    <w:tmpl w:val="7FCA0E50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3" w15:restartNumberingAfterBreak="0">
    <w:nsid w:val="7C715CC0"/>
    <w:multiLevelType w:val="hybridMultilevel"/>
    <w:tmpl w:val="067C377A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252199769">
    <w:abstractNumId w:val="11"/>
  </w:num>
  <w:num w:numId="2" w16cid:durableId="419761940">
    <w:abstractNumId w:val="0"/>
  </w:num>
  <w:num w:numId="3" w16cid:durableId="991443226">
    <w:abstractNumId w:val="2"/>
  </w:num>
  <w:num w:numId="4" w16cid:durableId="715085058">
    <w:abstractNumId w:val="4"/>
  </w:num>
  <w:num w:numId="5" w16cid:durableId="1565482826">
    <w:abstractNumId w:val="10"/>
  </w:num>
  <w:num w:numId="6" w16cid:durableId="957417456">
    <w:abstractNumId w:val="6"/>
  </w:num>
  <w:num w:numId="7" w16cid:durableId="1937637770">
    <w:abstractNumId w:val="5"/>
  </w:num>
  <w:num w:numId="8" w16cid:durableId="947355448">
    <w:abstractNumId w:val="8"/>
  </w:num>
  <w:num w:numId="9" w16cid:durableId="102072302">
    <w:abstractNumId w:val="12"/>
  </w:num>
  <w:num w:numId="10" w16cid:durableId="315306689">
    <w:abstractNumId w:val="1"/>
  </w:num>
  <w:num w:numId="11" w16cid:durableId="1797407555">
    <w:abstractNumId w:val="13"/>
  </w:num>
  <w:num w:numId="12" w16cid:durableId="707992352">
    <w:abstractNumId w:val="7"/>
  </w:num>
  <w:num w:numId="13" w16cid:durableId="357003390">
    <w:abstractNumId w:val="3"/>
  </w:num>
  <w:num w:numId="14" w16cid:durableId="2118937637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activeWritingStyle w:lang="en-US" w:vendorID="64" w:dllVersion="4096" w:nlCheck="1" w:checkStyle="0" w:appName="MSWord"/>
  <w:proofState w:spelling="clean" w:grammar="dirty"/>
  <w:attachedTemplate r:id="rId1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47E"/>
    <w:rsid w:val="0000654B"/>
    <w:rsid w:val="00017F23"/>
    <w:rsid w:val="0002278F"/>
    <w:rsid w:val="00036957"/>
    <w:rsid w:val="00052C75"/>
    <w:rsid w:val="000722B0"/>
    <w:rsid w:val="00075A1C"/>
    <w:rsid w:val="000802D6"/>
    <w:rsid w:val="000E0B03"/>
    <w:rsid w:val="000E2432"/>
    <w:rsid w:val="000F1DCE"/>
    <w:rsid w:val="000F2239"/>
    <w:rsid w:val="000F7AE6"/>
    <w:rsid w:val="00103D3A"/>
    <w:rsid w:val="00137BAC"/>
    <w:rsid w:val="001703C4"/>
    <w:rsid w:val="00177638"/>
    <w:rsid w:val="00196013"/>
    <w:rsid w:val="001B05A5"/>
    <w:rsid w:val="001B1808"/>
    <w:rsid w:val="001C74C3"/>
    <w:rsid w:val="001F0A44"/>
    <w:rsid w:val="002072F7"/>
    <w:rsid w:val="00207330"/>
    <w:rsid w:val="00211319"/>
    <w:rsid w:val="00250659"/>
    <w:rsid w:val="00261302"/>
    <w:rsid w:val="0027016E"/>
    <w:rsid w:val="00274910"/>
    <w:rsid w:val="00281434"/>
    <w:rsid w:val="00293C66"/>
    <w:rsid w:val="002962D8"/>
    <w:rsid w:val="002B506F"/>
    <w:rsid w:val="002C02A1"/>
    <w:rsid w:val="002C0445"/>
    <w:rsid w:val="002E3F15"/>
    <w:rsid w:val="002E5AA6"/>
    <w:rsid w:val="00320E52"/>
    <w:rsid w:val="0035082F"/>
    <w:rsid w:val="00351D54"/>
    <w:rsid w:val="00356319"/>
    <w:rsid w:val="00363BE0"/>
    <w:rsid w:val="003701E2"/>
    <w:rsid w:val="003A3881"/>
    <w:rsid w:val="003A3BBF"/>
    <w:rsid w:val="003B6FD5"/>
    <w:rsid w:val="003C0D91"/>
    <w:rsid w:val="003E276B"/>
    <w:rsid w:val="003E2EE1"/>
    <w:rsid w:val="003F0C8D"/>
    <w:rsid w:val="004048C6"/>
    <w:rsid w:val="004066F3"/>
    <w:rsid w:val="0041376C"/>
    <w:rsid w:val="00423BA6"/>
    <w:rsid w:val="0043098E"/>
    <w:rsid w:val="00434B7E"/>
    <w:rsid w:val="0045047A"/>
    <w:rsid w:val="00462DA3"/>
    <w:rsid w:val="00467840"/>
    <w:rsid w:val="00485904"/>
    <w:rsid w:val="00485AEE"/>
    <w:rsid w:val="004941A9"/>
    <w:rsid w:val="004A093E"/>
    <w:rsid w:val="004C3D73"/>
    <w:rsid w:val="004C4FC9"/>
    <w:rsid w:val="004D6C53"/>
    <w:rsid w:val="004E61F3"/>
    <w:rsid w:val="004F2CD6"/>
    <w:rsid w:val="00506207"/>
    <w:rsid w:val="00506D94"/>
    <w:rsid w:val="00514548"/>
    <w:rsid w:val="00514D8B"/>
    <w:rsid w:val="00522483"/>
    <w:rsid w:val="00530842"/>
    <w:rsid w:val="00577F48"/>
    <w:rsid w:val="005809E4"/>
    <w:rsid w:val="0059311C"/>
    <w:rsid w:val="005A6A61"/>
    <w:rsid w:val="005A7FF9"/>
    <w:rsid w:val="005D70FF"/>
    <w:rsid w:val="005F52BB"/>
    <w:rsid w:val="005F5D4F"/>
    <w:rsid w:val="0061165E"/>
    <w:rsid w:val="00612AFC"/>
    <w:rsid w:val="006168D1"/>
    <w:rsid w:val="00652383"/>
    <w:rsid w:val="00673116"/>
    <w:rsid w:val="00691D54"/>
    <w:rsid w:val="00693734"/>
    <w:rsid w:val="00694C5E"/>
    <w:rsid w:val="006B1E9B"/>
    <w:rsid w:val="006C4514"/>
    <w:rsid w:val="006D1748"/>
    <w:rsid w:val="006E642E"/>
    <w:rsid w:val="006E6D06"/>
    <w:rsid w:val="006F2F2B"/>
    <w:rsid w:val="007123B9"/>
    <w:rsid w:val="007124D8"/>
    <w:rsid w:val="00726E70"/>
    <w:rsid w:val="007401F6"/>
    <w:rsid w:val="00746269"/>
    <w:rsid w:val="00747EA5"/>
    <w:rsid w:val="00754D33"/>
    <w:rsid w:val="007563D8"/>
    <w:rsid w:val="00764B20"/>
    <w:rsid w:val="00771FAE"/>
    <w:rsid w:val="00780A68"/>
    <w:rsid w:val="0079187B"/>
    <w:rsid w:val="0079496B"/>
    <w:rsid w:val="00794B85"/>
    <w:rsid w:val="007A7F3C"/>
    <w:rsid w:val="007B036D"/>
    <w:rsid w:val="007B2290"/>
    <w:rsid w:val="007C621B"/>
    <w:rsid w:val="007D0977"/>
    <w:rsid w:val="00841670"/>
    <w:rsid w:val="00854001"/>
    <w:rsid w:val="008752B4"/>
    <w:rsid w:val="008947E6"/>
    <w:rsid w:val="008B7BDE"/>
    <w:rsid w:val="008C14CA"/>
    <w:rsid w:val="008D460F"/>
    <w:rsid w:val="008D60CB"/>
    <w:rsid w:val="00915755"/>
    <w:rsid w:val="00915F86"/>
    <w:rsid w:val="00925F41"/>
    <w:rsid w:val="00937431"/>
    <w:rsid w:val="00944581"/>
    <w:rsid w:val="009542CC"/>
    <w:rsid w:val="00956258"/>
    <w:rsid w:val="00960046"/>
    <w:rsid w:val="009608D9"/>
    <w:rsid w:val="00964E84"/>
    <w:rsid w:val="009722A4"/>
    <w:rsid w:val="00982E71"/>
    <w:rsid w:val="009B3BC0"/>
    <w:rsid w:val="009B5837"/>
    <w:rsid w:val="009C7DD9"/>
    <w:rsid w:val="009E300C"/>
    <w:rsid w:val="00A13A84"/>
    <w:rsid w:val="00A15FD1"/>
    <w:rsid w:val="00A37F97"/>
    <w:rsid w:val="00A567BE"/>
    <w:rsid w:val="00A60876"/>
    <w:rsid w:val="00A66988"/>
    <w:rsid w:val="00A709D9"/>
    <w:rsid w:val="00A71873"/>
    <w:rsid w:val="00A76FD9"/>
    <w:rsid w:val="00A867E9"/>
    <w:rsid w:val="00A90440"/>
    <w:rsid w:val="00A95CB1"/>
    <w:rsid w:val="00AA45DE"/>
    <w:rsid w:val="00AE4BCC"/>
    <w:rsid w:val="00AE78F6"/>
    <w:rsid w:val="00B117A1"/>
    <w:rsid w:val="00B20CDA"/>
    <w:rsid w:val="00B34C6D"/>
    <w:rsid w:val="00B4692F"/>
    <w:rsid w:val="00B46F0C"/>
    <w:rsid w:val="00B474EB"/>
    <w:rsid w:val="00B5347E"/>
    <w:rsid w:val="00B63A0B"/>
    <w:rsid w:val="00B64189"/>
    <w:rsid w:val="00B65EE9"/>
    <w:rsid w:val="00B7055E"/>
    <w:rsid w:val="00B876CF"/>
    <w:rsid w:val="00B943F9"/>
    <w:rsid w:val="00BB5FF2"/>
    <w:rsid w:val="00BE38AE"/>
    <w:rsid w:val="00BE774A"/>
    <w:rsid w:val="00BF0428"/>
    <w:rsid w:val="00BF04A7"/>
    <w:rsid w:val="00BF1926"/>
    <w:rsid w:val="00BF2776"/>
    <w:rsid w:val="00BF2CB4"/>
    <w:rsid w:val="00C20552"/>
    <w:rsid w:val="00C23B75"/>
    <w:rsid w:val="00C3753E"/>
    <w:rsid w:val="00C40D62"/>
    <w:rsid w:val="00C46D0D"/>
    <w:rsid w:val="00C50683"/>
    <w:rsid w:val="00C57A13"/>
    <w:rsid w:val="00C619AD"/>
    <w:rsid w:val="00C620EB"/>
    <w:rsid w:val="00C73FFA"/>
    <w:rsid w:val="00C802CD"/>
    <w:rsid w:val="00CB186B"/>
    <w:rsid w:val="00CD7D39"/>
    <w:rsid w:val="00D06B0A"/>
    <w:rsid w:val="00D16E30"/>
    <w:rsid w:val="00D16EA3"/>
    <w:rsid w:val="00D32E72"/>
    <w:rsid w:val="00D45AF2"/>
    <w:rsid w:val="00D5166C"/>
    <w:rsid w:val="00D82050"/>
    <w:rsid w:val="00DD0CF7"/>
    <w:rsid w:val="00DD1A2F"/>
    <w:rsid w:val="00DD2049"/>
    <w:rsid w:val="00DE0091"/>
    <w:rsid w:val="00DE6407"/>
    <w:rsid w:val="00DF08AB"/>
    <w:rsid w:val="00E03950"/>
    <w:rsid w:val="00E23430"/>
    <w:rsid w:val="00E26188"/>
    <w:rsid w:val="00E329E8"/>
    <w:rsid w:val="00E40614"/>
    <w:rsid w:val="00E44864"/>
    <w:rsid w:val="00E5028A"/>
    <w:rsid w:val="00E53BBC"/>
    <w:rsid w:val="00E65F63"/>
    <w:rsid w:val="00E72F2F"/>
    <w:rsid w:val="00EA4483"/>
    <w:rsid w:val="00EA4A3D"/>
    <w:rsid w:val="00EB7C65"/>
    <w:rsid w:val="00EC75CF"/>
    <w:rsid w:val="00EE4E07"/>
    <w:rsid w:val="00EF4847"/>
    <w:rsid w:val="00F062C5"/>
    <w:rsid w:val="00F06E39"/>
    <w:rsid w:val="00F138A1"/>
    <w:rsid w:val="00F16C7C"/>
    <w:rsid w:val="00F2626C"/>
    <w:rsid w:val="00F35B98"/>
    <w:rsid w:val="00F417CF"/>
    <w:rsid w:val="00F44F9C"/>
    <w:rsid w:val="00F50872"/>
    <w:rsid w:val="00F55C24"/>
    <w:rsid w:val="00F63EDB"/>
    <w:rsid w:val="00FB1C6E"/>
    <w:rsid w:val="00FB540B"/>
    <w:rsid w:val="00FF168A"/>
    <w:rsid w:val="02710D3B"/>
    <w:rsid w:val="0E730215"/>
    <w:rsid w:val="12537896"/>
    <w:rsid w:val="12E28250"/>
    <w:rsid w:val="13A02488"/>
    <w:rsid w:val="196B1C21"/>
    <w:rsid w:val="1A273DFD"/>
    <w:rsid w:val="1C11E2F2"/>
    <w:rsid w:val="1C8FF72C"/>
    <w:rsid w:val="290188ED"/>
    <w:rsid w:val="2957193E"/>
    <w:rsid w:val="35E56C61"/>
    <w:rsid w:val="382FE455"/>
    <w:rsid w:val="40571D6C"/>
    <w:rsid w:val="42F4F56F"/>
    <w:rsid w:val="4366A60B"/>
    <w:rsid w:val="461EB405"/>
    <w:rsid w:val="46BC30DA"/>
    <w:rsid w:val="4E263F01"/>
    <w:rsid w:val="4F665A8B"/>
    <w:rsid w:val="5201E215"/>
    <w:rsid w:val="59F4CBF0"/>
    <w:rsid w:val="5D3EE69F"/>
    <w:rsid w:val="627231C2"/>
    <w:rsid w:val="6D60CCD1"/>
    <w:rsid w:val="6D9FD280"/>
    <w:rsid w:val="6EB99114"/>
    <w:rsid w:val="7160380B"/>
    <w:rsid w:val="717A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DAB3"/>
  <w15:chartTrackingRefBased/>
  <w15:docId w15:val="{58B43249-E3B9-B243-A0FA-98D4179F3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5FD1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BBF"/>
    <w:pPr>
      <w:keepNext/>
      <w:keepLines/>
      <w:spacing w:before="240" w:after="0"/>
      <w:outlineLvl w:val="0"/>
    </w:pPr>
    <w:rPr>
      <w:rFonts w:eastAsiaTheme="majorEastAsia" w:cstheme="majorBidi"/>
      <w:b/>
      <w:color w:val="008000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A3BBF"/>
    <w:pPr>
      <w:spacing w:before="40"/>
      <w:outlineLvl w:val="1"/>
    </w:pPr>
    <w:rPr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30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130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407"/>
    <w:pPr>
      <w:ind w:left="720"/>
      <w:contextualSpacing/>
    </w:pPr>
  </w:style>
  <w:style w:type="table" w:styleId="TableGrid">
    <w:name w:val="Table Grid"/>
    <w:basedOn w:val="TableNormal"/>
    <w:uiPriority w:val="39"/>
    <w:rsid w:val="005D70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3A3BBF"/>
    <w:rPr>
      <w:rFonts w:ascii="Times New Roman" w:hAnsi="Times New Roman" w:eastAsiaTheme="majorEastAsia" w:cstheme="majorBidi"/>
      <w:b/>
      <w:color w:val="2F5496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3A3BBF"/>
    <w:rPr>
      <w:rFonts w:ascii="Times New Roman" w:hAnsi="Times New Roman" w:eastAsiaTheme="majorEastAsia" w:cstheme="majorBidi"/>
      <w:b/>
      <w:color w:val="008000"/>
      <w:sz w:val="28"/>
      <w:szCs w:val="32"/>
    </w:rPr>
  </w:style>
  <w:style w:type="paragraph" w:styleId="NoSpacing">
    <w:name w:val="No Spacing"/>
    <w:uiPriority w:val="1"/>
    <w:qFormat/>
    <w:rsid w:val="00261302"/>
    <w:pPr>
      <w:spacing w:after="0" w:line="240" w:lineRule="auto"/>
    </w:pPr>
  </w:style>
  <w:style w:type="character" w:styleId="Heading3Char" w:customStyle="1">
    <w:name w:val="Heading 3 Char"/>
    <w:basedOn w:val="DefaultParagraphFont"/>
    <w:link w:val="Heading3"/>
    <w:uiPriority w:val="9"/>
    <w:rsid w:val="0026130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6130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13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26130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61302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2613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130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61302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261302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261302"/>
    <w:rPr>
      <w:b/>
      <w:bCs/>
      <w:smallCaps/>
      <w:color w:val="4472C4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02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1302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261302"/>
    <w:rPr>
      <w:b/>
      <w:bCs/>
    </w:rPr>
  </w:style>
  <w:style w:type="character" w:styleId="Emphasis">
    <w:name w:val="Emphasis"/>
    <w:basedOn w:val="DefaultParagraphFont"/>
    <w:uiPriority w:val="20"/>
    <w:qFormat/>
    <w:rsid w:val="00261302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261302"/>
    <w:rPr>
      <w:rFonts w:eastAsiaTheme="minorEastAsia"/>
      <w:color w:val="5A5A5A" w:themeColor="text1" w:themeTint="A5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rsid w:val="0026130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b" w:customStyle="1">
    <w:name w:val="b"/>
    <w:basedOn w:val="DefaultParagraphFont"/>
    <w:rsid w:val="007D0977"/>
  </w:style>
  <w:style w:type="paragraph" w:styleId="NormalWeb">
    <w:name w:val="Normal (Web)"/>
    <w:basedOn w:val="Normal"/>
    <w:link w:val="NormalWebChar"/>
    <w:uiPriority w:val="99"/>
    <w:rsid w:val="007123B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styleId="NormalWebChar" w:customStyle="1">
    <w:name w:val="Normal (Web) Char"/>
    <w:link w:val="NormalWeb"/>
    <w:uiPriority w:val="99"/>
    <w:rsid w:val="007123B9"/>
    <w:rPr>
      <w:rFonts w:ascii="Times New Roman" w:hAnsi="Times New Roman" w:eastAsia="Times New Roman" w:cs="Times New Roman"/>
      <w:sz w:val="24"/>
      <w:szCs w:val="24"/>
      <w:lang w:val="x-none" w:eastAsia="ru-RU"/>
    </w:rPr>
  </w:style>
  <w:style w:type="character" w:styleId="apple-converted-space" w:customStyle="1">
    <w:name w:val="apple-converted-space"/>
    <w:basedOn w:val="DefaultParagraphFont"/>
    <w:rsid w:val="007123B9"/>
  </w:style>
  <w:style w:type="character" w:styleId="HTMLCode">
    <w:name w:val="HTML Code"/>
    <w:uiPriority w:val="99"/>
    <w:rsid w:val="007123B9"/>
    <w:rPr>
      <w:rFonts w:ascii="Courier New" w:hAnsi="Courier New" w:eastAsia="Courier New" w:cs="Courier New"/>
      <w:sz w:val="20"/>
      <w:szCs w:val="20"/>
    </w:rPr>
  </w:style>
  <w:style w:type="paragraph" w:styleId="af5" w:customStyle="1">
    <w:name w:val="af5"/>
    <w:basedOn w:val="Normal"/>
    <w:rsid w:val="00CB186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4" w:customStyle="1">
    <w:name w:val="Основной текст (4)_"/>
    <w:link w:val="40"/>
    <w:uiPriority w:val="99"/>
    <w:rsid w:val="000802D6"/>
    <w:rPr>
      <w:rFonts w:ascii="Times New Roman" w:hAnsi="Times New Roman"/>
      <w:shd w:val="clear" w:color="auto" w:fill="FFFFFF"/>
    </w:rPr>
  </w:style>
  <w:style w:type="paragraph" w:styleId="40" w:customStyle="1">
    <w:name w:val="Основной текст (4)"/>
    <w:basedOn w:val="Normal"/>
    <w:link w:val="4"/>
    <w:uiPriority w:val="99"/>
    <w:rsid w:val="000802D6"/>
    <w:pPr>
      <w:shd w:val="clear" w:color="auto" w:fill="FFFFFF"/>
      <w:spacing w:before="420" w:after="0" w:line="278" w:lineRule="exact"/>
      <w:ind w:hanging="360"/>
    </w:pPr>
    <w:rPr>
      <w:sz w:val="22"/>
    </w:rPr>
  </w:style>
  <w:style w:type="paragraph" w:styleId="p1" w:customStyle="1">
    <w:name w:val="p1"/>
    <w:basedOn w:val="Normal"/>
    <w:rsid w:val="00B5347E"/>
    <w:pPr>
      <w:spacing w:after="0" w:line="240" w:lineRule="auto"/>
      <w:jc w:val="left"/>
    </w:pPr>
    <w:rPr>
      <w:rFonts w:eastAsia="Times New Roman" w:cs="Times New Roman"/>
      <w:color w:val="000000"/>
      <w:sz w:val="21"/>
      <w:szCs w:val="21"/>
      <w:lang w:val="en-US"/>
    </w:rPr>
  </w:style>
  <w:style w:type="paragraph" w:styleId="p2" w:customStyle="1">
    <w:name w:val="p2"/>
    <w:basedOn w:val="Normal"/>
    <w:rsid w:val="00B5347E"/>
    <w:pPr>
      <w:spacing w:after="0" w:line="240" w:lineRule="auto"/>
      <w:jc w:val="left"/>
    </w:pPr>
    <w:rPr>
      <w:rFonts w:ascii="Helvetica" w:hAnsi="Helvetica" w:eastAsia="Times New Roman" w:cs="Times New Roman"/>
      <w:color w:val="000000"/>
      <w:sz w:val="21"/>
      <w:szCs w:val="21"/>
      <w:lang w:val="en-US"/>
    </w:rPr>
  </w:style>
  <w:style w:type="character" w:styleId="s1" w:customStyle="1">
    <w:name w:val="s1"/>
    <w:basedOn w:val="DefaultParagraphFont"/>
    <w:rsid w:val="00B5347E"/>
    <w:rPr>
      <w:rFonts w:hint="default" w:ascii="Arial" w:hAnsi="Arial" w:cs="Arial"/>
      <w:sz w:val="21"/>
      <w:szCs w:val="21"/>
    </w:rPr>
  </w:style>
  <w:style w:type="character" w:styleId="s2" w:customStyle="1">
    <w:name w:val="s2"/>
    <w:basedOn w:val="DefaultParagraphFont"/>
    <w:rsid w:val="00B5347E"/>
    <w:rPr>
      <w:rFonts w:hint="default" w:ascii="Helvetica" w:hAnsi="Helvetica"/>
      <w:sz w:val="21"/>
      <w:szCs w:val="21"/>
    </w:rPr>
  </w:style>
  <w:style w:type="character" w:styleId="s3" w:customStyle="1">
    <w:name w:val="s3"/>
    <w:basedOn w:val="DefaultParagraphFont"/>
    <w:rsid w:val="00B5347E"/>
    <w:rPr>
      <w:rFonts w:hint="default" w:ascii="Times New Roman" w:hAnsi="Times New Roman" w:cs="Times New Roman"/>
      <w:sz w:val="21"/>
      <w:szCs w:val="21"/>
    </w:rPr>
  </w:style>
  <w:style w:type="paragraph" w:styleId="ds-markdown-paragraph" w:customStyle="1">
    <w:name w:val="ds-markdown-paragraph"/>
    <w:basedOn w:val="Normal"/>
    <w:rsid w:val="00D06B0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72F2F"/>
    <w:rPr>
      <w:rFonts w:ascii="Courier New" w:hAnsi="Courier New" w:eastAsia="Times New Roman" w:cs="Courier New"/>
      <w:sz w:val="20"/>
      <w:szCs w:val="20"/>
      <w:lang w:val="en-US"/>
    </w:rPr>
  </w:style>
  <w:style w:type="character" w:styleId="token" w:customStyle="1">
    <w:name w:val="token"/>
    <w:basedOn w:val="DefaultParagraphFont"/>
    <w:rsid w:val="00E72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numbering" Target="numbering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f.png" Id="rId1651960698" /><Relationship Type="http://schemas.openxmlformats.org/officeDocument/2006/relationships/image" Target="/media/image10.png" Id="rId1004935962" /><Relationship Type="http://schemas.openxmlformats.org/officeDocument/2006/relationships/image" Target="/media/image11.png" Id="rId535239936" /><Relationship Type="http://schemas.openxmlformats.org/officeDocument/2006/relationships/image" Target="/media/image12.png" Id="rId444892299" /><Relationship Type="http://schemas.openxmlformats.org/officeDocument/2006/relationships/image" Target="/media/image13.png" Id="rId511479313" /><Relationship Type="http://schemas.openxmlformats.org/officeDocument/2006/relationships/image" Target="/media/image14.png" Id="rId653306677" /><Relationship Type="http://schemas.openxmlformats.org/officeDocument/2006/relationships/image" Target="/media/image15.png" Id="rId1546545620" /><Relationship Type="http://schemas.openxmlformats.org/officeDocument/2006/relationships/image" Target="/media/image16.png" Id="rId571354744" /><Relationship Type="http://schemas.openxmlformats.org/officeDocument/2006/relationships/image" Target="/media/image17.png" Id="rId48951205" /><Relationship Type="http://schemas.openxmlformats.org/officeDocument/2006/relationships/image" Target="/media/image18.png" Id="rId85024508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arv/Library/Group%20Containers/UBF8T346G9.Office/User%20Content.localized/Templates.localized/&#1042;&#1056;&#1055;&#1054;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368FFA-A6DE-4080-8E6B-0A6E1F868B72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5BF72-D8ED-4221-916C-A47429D0407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ВРПО.dotx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Гладилин Илья</dc:creator>
  <keywords/>
  <dc:description/>
  <lastModifiedBy>Алексей Манько</lastModifiedBy>
  <revision>2</revision>
  <dcterms:created xsi:type="dcterms:W3CDTF">2025-12-09T00:54:00.0000000Z</dcterms:created>
  <dcterms:modified xsi:type="dcterms:W3CDTF">2025-12-17T20:37:42.8520162Z</dcterms:modified>
</coreProperties>
</file>